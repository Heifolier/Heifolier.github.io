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EED9C" w14:textId="4FC6B2D0" w:rsidR="001D5249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0627B880" wp14:editId="0D2699E5">
            <wp:simplePos x="0" y="0"/>
            <wp:positionH relativeFrom="column">
              <wp:posOffset>270510</wp:posOffset>
            </wp:positionH>
            <wp:positionV relativeFrom="paragraph">
              <wp:posOffset>-273685</wp:posOffset>
            </wp:positionV>
            <wp:extent cx="2102485" cy="610235"/>
            <wp:effectExtent l="0" t="0" r="12065" b="18415"/>
            <wp:wrapNone/>
            <wp:docPr id="11" name="图片 11" descr="北京大学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北京大学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E4C05" w14:textId="09857E89" w:rsidR="001D5249" w:rsidRDefault="00953432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53FA46" wp14:editId="1A4902AD">
                <wp:simplePos x="0" y="0"/>
                <wp:positionH relativeFrom="column">
                  <wp:posOffset>-584200</wp:posOffset>
                </wp:positionH>
                <wp:positionV relativeFrom="paragraph">
                  <wp:posOffset>182245</wp:posOffset>
                </wp:positionV>
                <wp:extent cx="4570730" cy="189230"/>
                <wp:effectExtent l="0" t="0" r="1270" b="1270"/>
                <wp:wrapNone/>
                <wp:docPr id="1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0730" cy="189230"/>
                        </a:xfrm>
                        <a:custGeom>
                          <a:avLst/>
                          <a:gdLst>
                            <a:gd name="connsiteX0" fmla="*/ 0 w 4391025"/>
                            <a:gd name="connsiteY0" fmla="*/ 0 h 190500"/>
                            <a:gd name="connsiteX1" fmla="*/ 4267200 w 4391025"/>
                            <a:gd name="connsiteY1" fmla="*/ 0 h 190500"/>
                            <a:gd name="connsiteX2" fmla="*/ 4391025 w 4391025"/>
                            <a:gd name="connsiteY2" fmla="*/ 190500 h 190500"/>
                            <a:gd name="connsiteX3" fmla="*/ 0 w 4391025"/>
                            <a:gd name="connsiteY3" fmla="*/ 190500 h 190500"/>
                            <a:gd name="connsiteX4" fmla="*/ 0 w 4391025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91025" h="1905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  <a:lnTo>
                                <a:pt x="439102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A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BDBAA" id="矩形 4" o:spid="_x0000_s1026" style="position:absolute;margin-left:-46pt;margin-top:14.35pt;width:359.9pt;height:14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910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" path="m,l4267200,r123825,190500l,190500,,xe" fillcolor="#9a0000" stroked="f" strokeweight="2pt">
                <v:path arrowok="t" o:connecttype="custom" o:connectlocs="0,0;4441837,0;4570730,189230;0,189230;0,0" o:connectangles="0,0,0,0,0"/>
              </v:shape>
            </w:pict>
          </mc:Fallback>
        </mc:AlternateContent>
      </w:r>
      <w:r w:rsidR="00021A47"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3A7214D" wp14:editId="6EBE29EE">
                <wp:simplePos x="0" y="0"/>
                <wp:positionH relativeFrom="column">
                  <wp:posOffset>3922395</wp:posOffset>
                </wp:positionH>
                <wp:positionV relativeFrom="paragraph">
                  <wp:posOffset>229235</wp:posOffset>
                </wp:positionV>
                <wp:extent cx="3308350" cy="142875"/>
                <wp:effectExtent l="0" t="0" r="6350" b="9525"/>
                <wp:wrapNone/>
                <wp:docPr id="1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9595" y="1064260"/>
                          <a:ext cx="3308350" cy="142875"/>
                        </a:xfrm>
                        <a:custGeom>
                          <a:avLst/>
                          <a:gdLst>
                            <a:gd name="connsiteX0" fmla="*/ 0 w 3308894"/>
                            <a:gd name="connsiteY0" fmla="*/ 0 h 190500"/>
                            <a:gd name="connsiteX1" fmla="*/ 3308894 w 3308894"/>
                            <a:gd name="connsiteY1" fmla="*/ 0 h 190500"/>
                            <a:gd name="connsiteX2" fmla="*/ 3308894 w 3308894"/>
                            <a:gd name="connsiteY2" fmla="*/ 190500 h 190500"/>
                            <a:gd name="connsiteX3" fmla="*/ 105319 w 3308894"/>
                            <a:gd name="connsiteY3" fmla="*/ 190500 h 190500"/>
                            <a:gd name="connsiteX4" fmla="*/ 0 w 3308894"/>
                            <a:gd name="connsiteY4" fmla="*/ 0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08894" h="190500">
                              <a:moveTo>
                                <a:pt x="0" y="0"/>
                              </a:moveTo>
                              <a:lnTo>
                                <a:pt x="3308894" y="0"/>
                              </a:lnTo>
                              <a:lnTo>
                                <a:pt x="3308894" y="190500"/>
                              </a:lnTo>
                              <a:lnTo>
                                <a:pt x="105319" y="1905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F4B24" id="矩形 5" o:spid="_x0000_s1026" style="position:absolute;margin-left:308.85pt;margin-top:18.05pt;width:260.5pt;height:11.25p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08894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" path="m,l3308894,r,190500l105319,190500,,xe" fillcolor="#c19f67" stroked="f" strokeweight="2pt">
                <v:path arrowok="t" o:connecttype="custom" o:connectlocs="0,0;3308350,0;3308350,142875;105302,142875;0,0" o:connectangles="0,0,0,0,0"/>
              </v:shape>
            </w:pict>
          </mc:Fallback>
        </mc:AlternateContent>
      </w:r>
    </w:p>
    <w:p w14:paraId="4B672732" w14:textId="3C3D34CB" w:rsidR="001D5249" w:rsidRDefault="00A866DF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1435B30F" wp14:editId="2845BEF4">
                <wp:simplePos x="0" y="0"/>
                <wp:positionH relativeFrom="column">
                  <wp:posOffset>-93442</wp:posOffset>
                </wp:positionH>
                <wp:positionV relativeFrom="page">
                  <wp:posOffset>1171366</wp:posOffset>
                </wp:positionV>
                <wp:extent cx="14767" cy="9107291"/>
                <wp:effectExtent l="0" t="0" r="23495" b="3683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7" cy="9107291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D1A18" id="直接连接符 26" o:spid="_x0000_s1026" style="position:absolute;flip:x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7.35pt,92.25pt" to="-6.2pt,8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" strokecolor="#9a0000">
                <w10:wrap anchory="page"/>
              </v:line>
            </w:pict>
          </mc:Fallback>
        </mc:AlternateContent>
      </w:r>
      <w:r w:rsidR="005C5CD3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D605026" wp14:editId="7626C6F1">
                <wp:simplePos x="0" y="0"/>
                <wp:positionH relativeFrom="column">
                  <wp:posOffset>-226060</wp:posOffset>
                </wp:positionH>
                <wp:positionV relativeFrom="paragraph">
                  <wp:posOffset>210898</wp:posOffset>
                </wp:positionV>
                <wp:extent cx="7023734" cy="277741"/>
                <wp:effectExtent l="0" t="0" r="25400" b="825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734" cy="277741"/>
                          <a:chOff x="1" y="0"/>
                          <a:chExt cx="7023734" cy="277741"/>
                        </a:xfrm>
                      </wpg:grpSpPr>
                      <wps:wsp>
                        <wps:cNvPr id="43" name="直角三角形 3"/>
                        <wps:cNvSpPr/>
                        <wps:spPr bwMode="auto">
                          <a:xfrm rot="10800000">
                            <a:off x="3732" y="201541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任意多边形 2"/>
                        <wps:cNvSpPr/>
                        <wps:spPr bwMode="auto">
                          <a:xfrm>
                            <a:off x="1" y="0"/>
                            <a:ext cx="1267862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4BD5802" w14:textId="027B505D" w:rsidR="005C5CD3" w:rsidRDefault="005C5CD3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05026" id="组合 42" o:spid="_x0000_s1026" style="position:absolute;left:0;text-align:left;margin-left:-17.8pt;margin-top:16.6pt;width:553.05pt;height:21.85pt;z-index:251682816" coordorigin="" coordsize="70237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7;top:2015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" fillcolor="#9a0000" stroked="f"/>
                <v:shape id="任意多边形 2" o:spid="_x0000_s1028" style="position:absolute;width:12678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985545,0;1055866,0;1267862,207010;1197541,207010;928876,0;964596,0;1176592,207010;1140872,207010;0,0;907926,0;1119922,207010;0,207010" o:connectangles="0,0,0,0,0,0,0,0,0,0,0,0" textboxrect="0,0,1406296,288031"/>
                  <v:textbox inset="5.5mm,0,,0">
                    <w:txbxContent>
                      <w:p w14:paraId="54BD5802" w14:textId="027B505D" w:rsidR="005C5CD3" w:rsidRDefault="005C5CD3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  <v:line id="直接连接符 45" o:spid="_x0000_s1029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" strokecolor="#9a0000"/>
              </v:group>
            </w:pict>
          </mc:Fallback>
        </mc:AlternateContent>
      </w:r>
    </w:p>
    <w:p w14:paraId="4F5778AA" w14:textId="68DD11DF" w:rsidR="001D5249" w:rsidRDefault="00A4293C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6BD4C1CB" wp14:editId="520EE960">
            <wp:simplePos x="0" y="0"/>
            <wp:positionH relativeFrom="column">
              <wp:posOffset>5615943</wp:posOffset>
            </wp:positionH>
            <wp:positionV relativeFrom="paragraph">
              <wp:posOffset>180340</wp:posOffset>
            </wp:positionV>
            <wp:extent cx="692150" cy="970280"/>
            <wp:effectExtent l="0" t="0" r="0" b="1270"/>
            <wp:wrapNone/>
            <wp:docPr id="8" name="图片 8" descr="352083421158990fc0c48989c9cfc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52083421158990fc0c48989c9cfca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1EC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5C5E1F" wp14:editId="04038509">
                <wp:simplePos x="0" y="0"/>
                <wp:positionH relativeFrom="column">
                  <wp:posOffset>31750</wp:posOffset>
                </wp:positionH>
                <wp:positionV relativeFrom="paragraph">
                  <wp:posOffset>165100</wp:posOffset>
                </wp:positionV>
                <wp:extent cx="5105400" cy="774700"/>
                <wp:effectExtent l="0" t="0" r="0" b="635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774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7801294" w14:textId="1AC87187" w:rsidR="001D5249" w:rsidRPr="00F01EC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姓    名：</w:t>
                            </w:r>
                            <w:r w:rsidRPr="00F01EC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张硕</w:t>
                            </w:r>
                            <w:r w:rsidR="00F01EC6"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（汉族）   </w:t>
                            </w:r>
                            <w:r w:rsidR="00F01EC6" w:rsidRPr="00F01EC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F01EC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F01EC6"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出生年月：2002.06 </w:t>
                            </w:r>
                          </w:p>
                          <w:p w14:paraId="37A0B676" w14:textId="10E6BBD7" w:rsidR="00F01EC6" w:rsidRPr="00F01EC6" w:rsidRDefault="00F01EC6" w:rsidP="00F01EC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政治面貌：中共党员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电    话：18955852821（</w:t>
                            </w:r>
                            <w:proofErr w:type="gramStart"/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同微信</w:t>
                            </w:r>
                            <w:proofErr w:type="gramEnd"/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） </w:t>
                            </w:r>
                          </w:p>
                          <w:p w14:paraId="0DF84536" w14:textId="12950DDA" w:rsidR="001D5249" w:rsidRPr="00F01EC6" w:rsidRDefault="00F01EC6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szCs w:val="21"/>
                              </w:rPr>
                            </w:pP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就读院校：北京大学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（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二）</w:t>
                            </w:r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proofErr w:type="gramStart"/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邮</w:t>
                            </w:r>
                            <w:proofErr w:type="gramEnd"/>
                            <w:r w:rsidRPr="00F01EC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箱：heifolier@stu.pku.edu.cn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C5E1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0" type="#_x0000_t202" style="position:absolute;left:0;text-align:left;margin-left:2.5pt;margin-top:13pt;width:402pt;height:6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" filled="f" stroked="f">
                <v:textbox>
                  <w:txbxContent>
                    <w:p w14:paraId="67801294" w14:textId="1AC87187" w:rsidR="001D5249" w:rsidRPr="00F01EC6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姓    名：</w:t>
                      </w:r>
                      <w:r w:rsidRPr="00F01EC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>张硕</w:t>
                      </w:r>
                      <w:r w:rsidR="00F01EC6"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（汉族）   </w:t>
                      </w:r>
                      <w:r w:rsidR="00F01EC6" w:rsidRPr="00F01EC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 w:rsidR="00F01EC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 w:rsidR="00F01EC6"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出生年月：2002.06 </w:t>
                      </w:r>
                    </w:p>
                    <w:p w14:paraId="37A0B676" w14:textId="10E6BBD7" w:rsidR="00F01EC6" w:rsidRPr="00F01EC6" w:rsidRDefault="00F01EC6" w:rsidP="00F01EC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政治面貌：中共党员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</w:t>
                      </w: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电    话：18955852821（</w:t>
                      </w:r>
                      <w:proofErr w:type="gramStart"/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同微信</w:t>
                      </w:r>
                      <w:proofErr w:type="gramEnd"/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） </w:t>
                      </w:r>
                    </w:p>
                    <w:p w14:paraId="0DF84536" w14:textId="12950DDA" w:rsidR="001D5249" w:rsidRPr="00F01EC6" w:rsidRDefault="00F01EC6">
                      <w:pPr>
                        <w:adjustRightInd w:val="0"/>
                        <w:snapToGrid w:val="0"/>
                        <w:rPr>
                          <w:rFonts w:hint="eastAsia"/>
                          <w:szCs w:val="21"/>
                        </w:rPr>
                      </w:pP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就读院校：北京大学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（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研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二）</w:t>
                      </w:r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proofErr w:type="gramStart"/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邮</w:t>
                      </w:r>
                      <w:proofErr w:type="gramEnd"/>
                      <w:r w:rsidRPr="00F01EC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箱：heifolier@stu.pku.edu.cn</w:t>
                      </w:r>
                    </w:p>
                  </w:txbxContent>
                </v:textbox>
              </v:shape>
            </w:pict>
          </mc:Fallback>
        </mc:AlternateContent>
      </w:r>
    </w:p>
    <w:p w14:paraId="69BCE0E1" w14:textId="2FFF7498" w:rsidR="001D5249" w:rsidRDefault="001D5249">
      <w:pPr>
        <w:adjustRightInd w:val="0"/>
        <w:snapToGrid w:val="0"/>
        <w:rPr>
          <w:rFonts w:hint="eastAsia"/>
        </w:rPr>
      </w:pPr>
    </w:p>
    <w:p w14:paraId="0E0C10C0" w14:textId="34A5FEC6" w:rsidR="001D5249" w:rsidRDefault="001D5249">
      <w:pPr>
        <w:adjustRightInd w:val="0"/>
        <w:snapToGrid w:val="0"/>
        <w:rPr>
          <w:rFonts w:hint="eastAsia"/>
        </w:rPr>
      </w:pPr>
    </w:p>
    <w:p w14:paraId="7FEB56A2" w14:textId="3C7D1C5F" w:rsidR="001D5249" w:rsidRDefault="00F01EC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A3B3BC3" wp14:editId="21B21C4F">
                <wp:simplePos x="0" y="0"/>
                <wp:positionH relativeFrom="column">
                  <wp:posOffset>-229235</wp:posOffset>
                </wp:positionH>
                <wp:positionV relativeFrom="paragraph">
                  <wp:posOffset>243205</wp:posOffset>
                </wp:positionV>
                <wp:extent cx="7023100" cy="277495"/>
                <wp:effectExtent l="0" t="0" r="25400" b="825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277495"/>
                          <a:chOff x="1" y="0"/>
                          <a:chExt cx="7023734" cy="277741"/>
                        </a:xfrm>
                      </wpg:grpSpPr>
                      <wps:wsp>
                        <wps:cNvPr id="39" name="直角三角形 3"/>
                        <wps:cNvSpPr/>
                        <wps:spPr bwMode="auto">
                          <a:xfrm rot="10800000">
                            <a:off x="3732" y="201541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0" name="任意多边形 2"/>
                        <wps:cNvSpPr/>
                        <wps:spPr bwMode="auto">
                          <a:xfrm>
                            <a:off x="1" y="0"/>
                            <a:ext cx="1267862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D7AD825" w14:textId="76F80BEB" w:rsidR="005C5CD3" w:rsidRDefault="005C5CD3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B3BC3" id="组合 38" o:spid="_x0000_s1031" style="position:absolute;left:0;text-align:left;margin-left:-18.05pt;margin-top:19.15pt;width:553pt;height:21.85pt;z-index:251661824" coordorigin="" coordsize="70237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">
                <v:shape id="直角三角形 3" o:spid="_x0000_s1032" type="#_x0000_t6" style="position:absolute;left:37;top:2015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" fillcolor="#9a0000" stroked="f"/>
                <v:shape id="任意多边形 2" o:spid="_x0000_s1033" style="position:absolute;width:12678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985545,0;1055866,0;1267862,207010;1197541,207010;928876,0;964596,0;1176592,207010;1140872,207010;0,0;907926,0;1119922,207010;0,207010" o:connectangles="0,0,0,0,0,0,0,0,0,0,0,0" textboxrect="0,0,1406296,288031"/>
                  <v:textbox inset="5.5mm,0,,0">
                    <w:txbxContent>
                      <w:p w14:paraId="3D7AD825" w14:textId="76F80BEB" w:rsidR="005C5CD3" w:rsidRDefault="005C5CD3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教育经历</w:t>
                        </w:r>
                      </w:p>
                    </w:txbxContent>
                  </v:textbox>
                </v:shape>
                <v:line id="直接连接符 41" o:spid="_x0000_s1034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" strokecolor="#9a0000"/>
              </v:group>
            </w:pict>
          </mc:Fallback>
        </mc:AlternateContent>
      </w:r>
    </w:p>
    <w:p w14:paraId="02679099" w14:textId="5EA7FFD5" w:rsidR="001D5249" w:rsidRDefault="00F01EC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82A151C" wp14:editId="2662911A">
                <wp:simplePos x="0" y="0"/>
                <wp:positionH relativeFrom="column">
                  <wp:posOffset>-12700</wp:posOffset>
                </wp:positionH>
                <wp:positionV relativeFrom="page">
                  <wp:posOffset>2247851</wp:posOffset>
                </wp:positionV>
                <wp:extent cx="6908800" cy="755650"/>
                <wp:effectExtent l="0" t="0" r="0" b="635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800" cy="75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48983CE" w14:textId="02BE287A" w:rsidR="001D524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2024.09-2027.06     北京大学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先进制造与机器人学院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先进制造与智能系统</w:t>
                            </w:r>
                          </w:p>
                          <w:p w14:paraId="7AC86B93" w14:textId="1B447A01" w:rsidR="001D5249" w:rsidRDefault="00000000" w:rsidP="0058559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2020.09-2024.06     东北大学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信息科学与工程学院     </w:t>
                            </w:r>
                            <w:r w:rsidR="00974AA0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自动化（人工智能方向）   GPA：1/159</w:t>
                            </w:r>
                          </w:p>
                          <w:p w14:paraId="17084412" w14:textId="77777777" w:rsidR="0058559D" w:rsidRPr="003469B7" w:rsidRDefault="0058559D" w:rsidP="0058559D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 w:rsidRPr="003469B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主修课程：人工智能与自主机器人、大语言模型基础与对齐技术、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自动控制原理</w:t>
                            </w:r>
                            <w:r w:rsidRPr="003469B7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、机器学习等</w:t>
                            </w:r>
                          </w:p>
                          <w:p w14:paraId="194F6CA9" w14:textId="77777777" w:rsidR="0058559D" w:rsidRPr="0058559D" w:rsidRDefault="0058559D" w:rsidP="0058559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A151C" id="_x0000_s1035" type="#_x0000_t202" style="position:absolute;left:0;text-align:left;margin-left:-1pt;margin-top:177pt;width:544pt;height:59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" filled="f" stroked="f">
                <v:textbox>
                  <w:txbxContent>
                    <w:p w14:paraId="748983CE" w14:textId="02BE287A" w:rsidR="001D524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2024.09-2027.06     北京大学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先进制造与机器人学院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先进制造与智能系统</w:t>
                      </w:r>
                    </w:p>
                    <w:p w14:paraId="7AC86B93" w14:textId="1B447A01" w:rsidR="001D5249" w:rsidRDefault="00000000" w:rsidP="0058559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2020.09-2024.06     东北大学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信息科学与工程学院     </w:t>
                      </w:r>
                      <w:r w:rsidR="00974AA0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自动化（人工智能方向）   GPA：1/159</w:t>
                      </w:r>
                    </w:p>
                    <w:p w14:paraId="17084412" w14:textId="77777777" w:rsidR="0058559D" w:rsidRPr="003469B7" w:rsidRDefault="0058559D" w:rsidP="0058559D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 w:rsidRPr="003469B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主修课程：人工智能与自主机器人、大语言模型基础与对齐技术、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自动控制原理</w:t>
                      </w:r>
                      <w:r w:rsidRPr="003469B7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、机器学习等</w:t>
                      </w:r>
                    </w:p>
                    <w:p w14:paraId="194F6CA9" w14:textId="77777777" w:rsidR="0058559D" w:rsidRPr="0058559D" w:rsidRDefault="0058559D" w:rsidP="0058559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A22E7EA" w14:textId="0FB645FF" w:rsidR="001D5249" w:rsidRDefault="001D5249">
      <w:pPr>
        <w:adjustRightInd w:val="0"/>
        <w:snapToGrid w:val="0"/>
        <w:rPr>
          <w:rFonts w:hint="eastAsia"/>
        </w:rPr>
      </w:pPr>
    </w:p>
    <w:p w14:paraId="0827EDE8" w14:textId="2886C2B0" w:rsidR="001D5249" w:rsidRDefault="001D5249">
      <w:pPr>
        <w:adjustRightInd w:val="0"/>
        <w:snapToGrid w:val="0"/>
        <w:rPr>
          <w:rFonts w:hint="eastAsia"/>
        </w:rPr>
      </w:pPr>
    </w:p>
    <w:p w14:paraId="7EDE84FD" w14:textId="6E77E6B5" w:rsidR="001D5249" w:rsidRDefault="00F01EC6">
      <w:pPr>
        <w:adjustRightInd w:val="0"/>
        <w:snapToGrid w:val="0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FD72540" wp14:editId="275C80AD">
                <wp:simplePos x="0" y="0"/>
                <wp:positionH relativeFrom="column">
                  <wp:posOffset>-217805</wp:posOffset>
                </wp:positionH>
                <wp:positionV relativeFrom="paragraph">
                  <wp:posOffset>239395</wp:posOffset>
                </wp:positionV>
                <wp:extent cx="6971665" cy="277495"/>
                <wp:effectExtent l="0" t="0" r="19685" b="825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1665" cy="277495"/>
                          <a:chOff x="0" y="0"/>
                          <a:chExt cx="6971834" cy="277741"/>
                        </a:xfrm>
                      </wpg:grpSpPr>
                      <wps:wsp>
                        <wps:cNvPr id="9" name="直角三角形 3"/>
                        <wps:cNvSpPr/>
                        <wps:spPr bwMode="auto">
                          <a:xfrm rot="10800000">
                            <a:off x="0" y="201541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任意多边形 2"/>
                        <wps:cNvSpPr/>
                        <wps:spPr bwMode="auto">
                          <a:xfrm>
                            <a:off x="0" y="0"/>
                            <a:ext cx="1326183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638C7C" w14:textId="396AA49C" w:rsidR="001D5249" w:rsidRDefault="00000000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科研</w:t>
                              </w:r>
                              <w:r w:rsidR="001738B1"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成果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287345" y="193561"/>
                            <a:ext cx="6684488" cy="13266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D72540" id="组合 37" o:spid="_x0000_s1036" style="position:absolute;left:0;text-align:left;margin-left:-17.15pt;margin-top:18.85pt;width:548.95pt;height:21.85pt;z-index:251657728;mso-width-relative:margin" coordsize="69718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">
                <v:shape id="直角三角形 3" o:spid="_x0000_s1037" type="#_x0000_t6" style="position:absolute;top:2015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" fillcolor="#9a0000" stroked="f"/>
                <v:shape id="任意多边形 2" o:spid="_x0000_s1038" style="position:absolute;width:13261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030880,0;1104435,0;1326183,207010;1252627,207010;971604,0;1008967,0;1230714,207010;1193351,207010;0,0;949690,0;1171438,207010;0,207010" o:connectangles="0,0,0,0,0,0,0,0,0,0,0,0" textboxrect="0,0,1406296,288031"/>
                  <v:textbox inset="5.5mm,0,,0">
                    <w:txbxContent>
                      <w:p w14:paraId="79638C7C" w14:textId="396AA49C" w:rsidR="001D5249" w:rsidRDefault="00000000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科研</w:t>
                        </w:r>
                        <w:r w:rsidR="001738B1"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成果</w:t>
                        </w:r>
                      </w:p>
                    </w:txbxContent>
                  </v:textbox>
                </v:shape>
                <v:line id="直接连接符 10" o:spid="_x0000_s1039" style="position:absolute;visibility:visible;mso-wrap-style:square" from="2873,1935" to="69718,2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" strokecolor="#9a0000"/>
              </v:group>
            </w:pict>
          </mc:Fallback>
        </mc:AlternateContent>
      </w:r>
    </w:p>
    <w:p w14:paraId="39A0E874" w14:textId="4CE0D901" w:rsidR="001D5249" w:rsidRDefault="00F01EC6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54BF59E" wp14:editId="0F70A796">
                <wp:simplePos x="0" y="0"/>
                <wp:positionH relativeFrom="column">
                  <wp:posOffset>-71755</wp:posOffset>
                </wp:positionH>
                <wp:positionV relativeFrom="page">
                  <wp:posOffset>3194685</wp:posOffset>
                </wp:positionV>
                <wp:extent cx="6965950" cy="208280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950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DB3F4C2" w14:textId="384EB1C3" w:rsidR="00203A5E" w:rsidRPr="003E3436" w:rsidRDefault="00C24C43" w:rsidP="004255C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LLM-Guided Hierarchical Belief Planning for Online Semantic Exploration and Task Execution</w:t>
                            </w:r>
                            <w:r w:rsidR="00D60F96" w:rsidRPr="003E343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7745AF5" w14:textId="77777777" w:rsidR="00C24C43" w:rsidRPr="003E3436" w:rsidRDefault="00C24C43" w:rsidP="00D95AE9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IEEE CAC 2026，投稿中｜第一作者</w:t>
                            </w:r>
                          </w:p>
                          <w:p w14:paraId="0F962EE8" w14:textId="14A67C9A" w:rsidR="003469B7" w:rsidRPr="003E3436" w:rsidRDefault="0058559D" w:rsidP="0058559D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提出融合LLM语义先验、层次化目标位置置信建模与滚动时域置信树搜索的在线规划框架，联合优化部分已知环境中的目标探索与时序任务执行。主导算法设计、Python实现与实验验证；相比两类代表性基线，平均降低执行时间 </w:t>
                            </w:r>
                            <w:r w:rsidRPr="003E3436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18.6% / 24.4%</w:t>
                            </w:r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 xml:space="preserve">、行驶距离 </w:t>
                            </w:r>
                            <w:r w:rsidRPr="003E3436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16.9% / 23.8%</w:t>
                            </w:r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，并减少冗余搜索与LLM查询</w:t>
                            </w:r>
                          </w:p>
                          <w:p w14:paraId="12EEDA7E" w14:textId="77777777" w:rsidR="007F737B" w:rsidRPr="003E3436" w:rsidRDefault="00021A47" w:rsidP="005D4D53">
                            <w:pPr>
                              <w:adjustRightInd w:val="0"/>
                              <w:snapToGrid w:val="0"/>
                              <w:ind w:left="8010" w:hangingChars="4450" w:hanging="801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Melding LLM and temporal logic for reliable human-swarm collaboration in complex environments</w:t>
                            </w:r>
                          </w:p>
                          <w:p w14:paraId="0ECFCA80" w14:textId="77777777" w:rsidR="0058559D" w:rsidRPr="003E3436" w:rsidRDefault="0058559D" w:rsidP="0058559D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Science Robotics</w:t>
                            </w:r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，投稿中｜第五作者</w:t>
                            </w:r>
                          </w:p>
                          <w:p w14:paraId="6885C011" w14:textId="17BB5EB5" w:rsidR="0058559D" w:rsidRPr="003E3436" w:rsidRDefault="0058559D" w:rsidP="0058559D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参与融合时序逻辑任务推理、LLM</w:t>
                            </w:r>
                            <w:proofErr w:type="gramStart"/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子任务</w:t>
                            </w:r>
                            <w:proofErr w:type="gramEnd"/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生成与不确定性感知任务分配的神经符号群体机器人协同框架研究，构建“</w:t>
                            </w:r>
                            <w:r w:rsidRPr="003E3436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自然语言理解</w:t>
                            </w:r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-</w:t>
                            </w:r>
                            <w:r w:rsidRPr="003E3436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形式化约束建模-可执行任务规划</w:t>
                            </w:r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”闭环，重点负责算法方案在异构机器人实物系统中的部署与验证。</w:t>
                            </w:r>
                          </w:p>
                          <w:p w14:paraId="3FF1027E" w14:textId="77777777" w:rsidR="00203A5E" w:rsidRPr="003E3436" w:rsidRDefault="009D50F1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Formal Logic-based Cooperative Task Planning for Multi-robot Systems: Survey of Recent Advances and Future</w:t>
                            </w:r>
                            <w:r w:rsidR="00DF2465" w:rsidRPr="003E343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E343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Directions                      </w:t>
                            </w:r>
                            <w:r w:rsidR="00A452D8" w:rsidRPr="003E343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="003469B7" w:rsidRPr="003E343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</w:t>
                            </w:r>
                          </w:p>
                          <w:p w14:paraId="79F8BAC8" w14:textId="2F0A4CE6" w:rsidR="001D5249" w:rsidRPr="003E3436" w:rsidRDefault="003E3436" w:rsidP="00A866DF">
                            <w:pPr>
                              <w:pStyle w:val="12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 xml:space="preserve">Acta </w:t>
                            </w:r>
                            <w:proofErr w:type="spellStart"/>
                            <w:r w:rsidRPr="003E3436">
                              <w:rPr>
                                <w:rFonts w:ascii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Automatica</w:t>
                            </w:r>
                            <w:proofErr w:type="spellEnd"/>
                            <w:r w:rsidRPr="003E3436">
                              <w:rPr>
                                <w:rFonts w:ascii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E3436">
                              <w:rPr>
                                <w:rFonts w:ascii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Sinica</w:t>
                            </w:r>
                            <w:proofErr w:type="spellEnd"/>
                            <w:r w:rsidRPr="003E3436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Pr="003E3436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已见刊｜第四作者（学生第三作者）</w:t>
                            </w:r>
                          </w:p>
                          <w:p w14:paraId="067C69BB" w14:textId="08435CCB" w:rsidR="003469B7" w:rsidRPr="003E3436" w:rsidRDefault="003E3436" w:rsidP="003E3436">
                            <w:pPr>
                              <w:pStyle w:val="12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3E3436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负责</w:t>
                            </w:r>
                            <w:r w:rsidRPr="003E3436">
                              <w:rPr>
                                <w:rFonts w:ascii="微软雅黑" w:eastAsia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LLM</w:t>
                            </w:r>
                            <w:r w:rsidRPr="003E3436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辅助多机器人任务建模与规划部分的文献调研及撰写，系统梳理LLM在自然语言任务理解、PDDL/LTL/STL形式化转换、</w:t>
                            </w:r>
                            <w:proofErr w:type="gramStart"/>
                            <w:r w:rsidRPr="003E3436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子任务</w:t>
                            </w:r>
                            <w:proofErr w:type="gramEnd"/>
                            <w:r w:rsidRPr="003E3436">
                              <w:rPr>
                                <w:rFonts w:ascii="微软雅黑" w:eastAsia="微软雅黑" w:hAnsi="微软雅黑"/>
                                <w:color w:val="414141"/>
                                <w:sz w:val="18"/>
                                <w:szCs w:val="18"/>
                              </w:rPr>
                              <w:t>分解与计划生成中的典型应用，并总结其在幻觉、约束满足与可验证性方面的局限，以及与形式逻辑融合的闭环规划趋势。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BF59E" id="_x0000_s1040" type="#_x0000_t202" style="position:absolute;left:0;text-align:left;margin-left:-5.65pt;margin-top:251.55pt;width:548.5pt;height:164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" filled="f" stroked="f">
                <v:textbox style="mso-fit-shape-to-text:t">
                  <w:txbxContent>
                    <w:p w14:paraId="3DB3F4C2" w14:textId="384EB1C3" w:rsidR="00203A5E" w:rsidRPr="003E3436" w:rsidRDefault="00C24C43" w:rsidP="004255C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LLM-Guided Hierarchical Belief Planning for Online Semantic Exploration and Task Execution</w:t>
                      </w:r>
                      <w:r w:rsidR="00D60F96" w:rsidRPr="003E343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7745AF5" w14:textId="77777777" w:rsidR="00C24C43" w:rsidRPr="003E3436" w:rsidRDefault="00C24C43" w:rsidP="00D95AE9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IEEE CAC 2026，投稿中｜第一作者</w:t>
                      </w:r>
                    </w:p>
                    <w:p w14:paraId="0F962EE8" w14:textId="14A67C9A" w:rsidR="003469B7" w:rsidRPr="003E3436" w:rsidRDefault="0058559D" w:rsidP="0058559D">
                      <w:pPr>
                        <w:pStyle w:val="a9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 xml:space="preserve">提出融合LLM语义先验、层次化目标位置置信建模与滚动时域置信树搜索的在线规划框架，联合优化部分已知环境中的目标探索与时序任务执行。主导算法设计、Python实现与实验验证；相比两类代表性基线，平均降低执行时间 </w:t>
                      </w:r>
                      <w:r w:rsidRPr="003E3436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18.6% / 24.4%</w:t>
                      </w:r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 xml:space="preserve">、行驶距离 </w:t>
                      </w:r>
                      <w:r w:rsidRPr="003E3436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16.9% / 23.8%</w:t>
                      </w:r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，并减少冗余搜索与LLM查询</w:t>
                      </w:r>
                    </w:p>
                    <w:p w14:paraId="12EEDA7E" w14:textId="77777777" w:rsidR="007F737B" w:rsidRPr="003E3436" w:rsidRDefault="00021A47" w:rsidP="005D4D53">
                      <w:pPr>
                        <w:adjustRightInd w:val="0"/>
                        <w:snapToGrid w:val="0"/>
                        <w:ind w:left="8010" w:hangingChars="4450" w:hanging="801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Melding LLM and temporal logic for reliable human-swarm collaboration in complex environments</w:t>
                      </w:r>
                    </w:p>
                    <w:p w14:paraId="0ECFCA80" w14:textId="77777777" w:rsidR="0058559D" w:rsidRPr="003E3436" w:rsidRDefault="0058559D" w:rsidP="0058559D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>Science Robotics</w:t>
                      </w:r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，投稿中｜第五作者</w:t>
                      </w:r>
                    </w:p>
                    <w:p w14:paraId="6885C011" w14:textId="17BB5EB5" w:rsidR="0058559D" w:rsidRPr="003E3436" w:rsidRDefault="0058559D" w:rsidP="0058559D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参与融合时序逻辑任务推理、LLM</w:t>
                      </w:r>
                      <w:proofErr w:type="gramStart"/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子任务</w:t>
                      </w:r>
                      <w:proofErr w:type="gramEnd"/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生成与不确定性感知任务分配的神经符号群体机器人协同框架研究，构建“</w:t>
                      </w:r>
                      <w:r w:rsidRPr="003E3436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自然语言理解</w:t>
                      </w:r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-</w:t>
                      </w:r>
                      <w:r w:rsidRPr="003E3436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形式化约束建模-可执行任务规划</w:t>
                      </w:r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”闭环，重点负责算法方案在异构机器人实物系统中的部署与验证。</w:t>
                      </w:r>
                    </w:p>
                    <w:p w14:paraId="3FF1027E" w14:textId="77777777" w:rsidR="00203A5E" w:rsidRPr="003E3436" w:rsidRDefault="009D50F1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Formal Logic-based Cooperative Task Planning for Multi-robot Systems: Survey of Recent Advances and Future</w:t>
                      </w:r>
                      <w:r w:rsidR="00DF2465" w:rsidRPr="003E3436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Pr="003E3436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Directions                      </w:t>
                      </w:r>
                      <w:r w:rsidR="00A452D8" w:rsidRPr="003E3436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</w:t>
                      </w:r>
                      <w:r w:rsidR="003469B7" w:rsidRPr="003E3436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</w:t>
                      </w:r>
                    </w:p>
                    <w:p w14:paraId="79F8BAC8" w14:textId="2F0A4CE6" w:rsidR="001D5249" w:rsidRPr="003E3436" w:rsidRDefault="003E3436" w:rsidP="00A866DF">
                      <w:pPr>
                        <w:pStyle w:val="12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 xml:space="preserve">Acta </w:t>
                      </w:r>
                      <w:proofErr w:type="spellStart"/>
                      <w:r w:rsidRPr="003E3436">
                        <w:rPr>
                          <w:rFonts w:ascii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>Automatica</w:t>
                      </w:r>
                      <w:proofErr w:type="spellEnd"/>
                      <w:r w:rsidRPr="003E3436">
                        <w:rPr>
                          <w:rFonts w:ascii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3E3436">
                        <w:rPr>
                          <w:rFonts w:ascii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>Sinica</w:t>
                      </w:r>
                      <w:proofErr w:type="spellEnd"/>
                      <w:r w:rsidRPr="003E3436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Pr="003E3436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已见刊｜第四作者（学生第三作者）</w:t>
                      </w:r>
                    </w:p>
                    <w:p w14:paraId="067C69BB" w14:textId="08435CCB" w:rsidR="003469B7" w:rsidRPr="003E3436" w:rsidRDefault="003E3436" w:rsidP="003E3436">
                      <w:pPr>
                        <w:pStyle w:val="12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3E3436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负责</w:t>
                      </w:r>
                      <w:r w:rsidRPr="003E3436">
                        <w:rPr>
                          <w:rFonts w:ascii="微软雅黑" w:eastAsia="微软雅黑" w:hAnsi="微软雅黑" w:hint="eastAsia"/>
                          <w:color w:val="414141"/>
                          <w:sz w:val="18"/>
                          <w:szCs w:val="18"/>
                        </w:rPr>
                        <w:t>LLM</w:t>
                      </w:r>
                      <w:r w:rsidRPr="003E3436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辅助多机器人任务建模与规划部分的文献调研及撰写，系统梳理LLM在自然语言任务理解、PDDL/LTL/STL形式化转换、</w:t>
                      </w:r>
                      <w:proofErr w:type="gramStart"/>
                      <w:r w:rsidRPr="003E3436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子任务</w:t>
                      </w:r>
                      <w:proofErr w:type="gramEnd"/>
                      <w:r w:rsidRPr="003E3436">
                        <w:rPr>
                          <w:rFonts w:ascii="微软雅黑" w:eastAsia="微软雅黑" w:hAnsi="微软雅黑"/>
                          <w:color w:val="414141"/>
                          <w:sz w:val="18"/>
                          <w:szCs w:val="18"/>
                        </w:rPr>
                        <w:t>分解与计划生成中的典型应用，并总结其在幻觉、约束满足与可验证性方面的局限，以及与形式逻辑融合的闭环规划趋势。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D027E6F" w14:textId="380FB007" w:rsidR="001D5249" w:rsidRDefault="001D5249">
      <w:pPr>
        <w:adjustRightInd w:val="0"/>
        <w:snapToGrid w:val="0"/>
        <w:rPr>
          <w:rFonts w:hint="eastAsia"/>
        </w:rPr>
      </w:pPr>
    </w:p>
    <w:p w14:paraId="4728E00A" w14:textId="748C5F8E" w:rsidR="001D5249" w:rsidRDefault="00A4293C" w:rsidP="00953432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245F686" wp14:editId="12CADF92">
                <wp:simplePos x="0" y="0"/>
                <wp:positionH relativeFrom="column">
                  <wp:posOffset>-80093</wp:posOffset>
                </wp:positionH>
                <wp:positionV relativeFrom="page">
                  <wp:posOffset>9020523</wp:posOffset>
                </wp:positionV>
                <wp:extent cx="6950075" cy="1258013"/>
                <wp:effectExtent l="0" t="0" r="0" b="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0075" cy="12580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2BF4BAD" w14:textId="77777777" w:rsidR="00486D04" w:rsidRPr="007805F5" w:rsidRDefault="00953432" w:rsidP="007805F5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7805F5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语言能力：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大学英语四/六级（CET-4/6）；</w:t>
                            </w:r>
                          </w:p>
                          <w:p w14:paraId="705D24DF" w14:textId="4CC727F5" w:rsidR="00953432" w:rsidRPr="007805F5" w:rsidRDefault="00C03643" w:rsidP="007805F5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7805F5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编程与工具：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Python，</w:t>
                            </w:r>
                            <w:r w:rsidR="00486D04" w:rsidRPr="007805F5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LaTeX</w:t>
                            </w:r>
                            <w:r w:rsidR="00486D04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486D04" w:rsidRPr="007805F5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Git</w:t>
                            </w:r>
                            <w:r w:rsidR="00486D04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proofErr w:type="spellStart"/>
                            <w:r w:rsidR="00486D04" w:rsidRPr="007805F5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PyTorch</w:t>
                            </w:r>
                            <w:proofErr w:type="spellEnd"/>
                            <w:r w:rsidR="00486D04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ROS</w:t>
                            </w:r>
                            <w:r w:rsidR="00486D04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，</w:t>
                            </w:r>
                            <w:r w:rsidR="00203A5E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Linux、</w:t>
                            </w:r>
                            <w:r w:rsidR="00203A5E" w:rsidRPr="007805F5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Isaac Sim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等</w:t>
                            </w:r>
                          </w:p>
                          <w:p w14:paraId="405C789F" w14:textId="22D38625" w:rsidR="00953432" w:rsidRPr="007805F5" w:rsidRDefault="00953432" w:rsidP="007805F5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7805F5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荣誉奖励：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国家奖学金（1%）；国家励志奖学金；创新创业奖学金；北京大学张明为奖学金、</w:t>
                            </w:r>
                            <w:proofErr w:type="gramStart"/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北京大学戴勤奖学金</w:t>
                            </w:r>
                            <w:proofErr w:type="gramEnd"/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；富的大学生助学金；辽宁省优秀毕业生（1%）；卓越学人（学院个人最高荣誉）；东北大学优秀学生标兵（1%）</w:t>
                            </w:r>
                            <w:r w:rsidR="00EF78A9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；校优秀志愿者</w:t>
                            </w:r>
                            <w:r w:rsidR="00C03643"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等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3D37838D" w14:textId="2FC717F8" w:rsidR="00953432" w:rsidRPr="007805F5" w:rsidRDefault="00953432" w:rsidP="007805F5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16"/>
                                <w:szCs w:val="16"/>
                              </w:rPr>
                            </w:pPr>
                            <w:r w:rsidRPr="007805F5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竞赛及专利：</w:t>
                            </w:r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2022年全国大学生计算机博弈海克</w:t>
                            </w:r>
                            <w:proofErr w:type="gramStart"/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斯棋组</w:t>
                            </w:r>
                            <w:proofErr w:type="gramEnd"/>
                            <w:r w:rsidRPr="007805F5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、五子棋组国家一等奖；2023年全国大学生创新创业训练项目国家级优秀结题、全国大学生数学竞赛省级三等奖；2024年 辽宁省创新创业年会省级二等奖；《一种自由空间光通信调制器》（已授权）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5F686" id="_x0000_s1041" type="#_x0000_t202" style="position:absolute;left:0;text-align:left;margin-left:-6.3pt;margin-top:710.3pt;width:547.25pt;height:99.0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" filled="f" stroked="f">
                <v:textbox>
                  <w:txbxContent>
                    <w:p w14:paraId="72BF4BAD" w14:textId="77777777" w:rsidR="00486D04" w:rsidRPr="007805F5" w:rsidRDefault="00953432" w:rsidP="007805F5">
                      <w:pPr>
                        <w:pStyle w:val="a9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7805F5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语言能力：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大学英语四/六级（CET-4/6）；</w:t>
                      </w:r>
                    </w:p>
                    <w:p w14:paraId="705D24DF" w14:textId="4CC727F5" w:rsidR="00953432" w:rsidRPr="007805F5" w:rsidRDefault="00C03643" w:rsidP="007805F5">
                      <w:pPr>
                        <w:pStyle w:val="a9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7805F5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编程与工具：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Python，</w:t>
                      </w:r>
                      <w:r w:rsidR="00486D04" w:rsidRPr="007805F5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LaTeX</w:t>
                      </w:r>
                      <w:r w:rsidR="00486D04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486D04" w:rsidRPr="007805F5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Git</w:t>
                      </w:r>
                      <w:r w:rsidR="00486D04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proofErr w:type="spellStart"/>
                      <w:r w:rsidR="00486D04" w:rsidRPr="007805F5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PyTorch</w:t>
                      </w:r>
                      <w:proofErr w:type="spellEnd"/>
                      <w:r w:rsidR="00486D04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ROS</w:t>
                      </w:r>
                      <w:r w:rsidR="00486D04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，</w:t>
                      </w:r>
                      <w:r w:rsidR="00203A5E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Linux、</w:t>
                      </w:r>
                      <w:r w:rsidR="00203A5E" w:rsidRPr="007805F5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Isaac Sim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等</w:t>
                      </w:r>
                    </w:p>
                    <w:p w14:paraId="405C789F" w14:textId="22D38625" w:rsidR="00953432" w:rsidRPr="007805F5" w:rsidRDefault="00953432" w:rsidP="007805F5">
                      <w:pPr>
                        <w:pStyle w:val="a9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 w:rsidRPr="007805F5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荣誉奖励：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国家奖学金（1%）；国家励志奖学金；创新创业奖学金；北京大学张明为奖学金、</w:t>
                      </w:r>
                      <w:proofErr w:type="gramStart"/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北京大学戴勤奖学金</w:t>
                      </w:r>
                      <w:proofErr w:type="gramEnd"/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；富的大学生助学金；辽宁省优秀毕业生（1%）；卓越学人（学院个人最高荣誉）；东北大学优秀学生标兵（1%）</w:t>
                      </w:r>
                      <w:r w:rsidR="00EF78A9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；校优秀志愿者</w:t>
                      </w:r>
                      <w:r w:rsidR="00C03643"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等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</w:t>
                      </w:r>
                    </w:p>
                    <w:p w14:paraId="3D37838D" w14:textId="2FC717F8" w:rsidR="00953432" w:rsidRPr="007805F5" w:rsidRDefault="00953432" w:rsidP="007805F5">
                      <w:pPr>
                        <w:pStyle w:val="a9"/>
                        <w:numPr>
                          <w:ilvl w:val="0"/>
                          <w:numId w:val="8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hint="eastAsia"/>
                          <w:color w:val="414141"/>
                          <w:sz w:val="16"/>
                          <w:szCs w:val="16"/>
                        </w:rPr>
                      </w:pPr>
                      <w:r w:rsidRPr="007805F5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竞赛及专利：</w:t>
                      </w:r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2022年全国大学生计算机博弈海克</w:t>
                      </w:r>
                      <w:proofErr w:type="gramStart"/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斯棋组</w:t>
                      </w:r>
                      <w:proofErr w:type="gramEnd"/>
                      <w:r w:rsidRPr="007805F5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、五子棋组国家一等奖；2023年全国大学生创新创业训练项目国家级优秀结题、全国大学生数学竞赛省级三等奖；2024年 辽宁省创新创业年会省级二等奖；《一种自由空间光通信调制器》（已授权）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4CBB89" wp14:editId="6FFF81C3">
                <wp:simplePos x="0" y="0"/>
                <wp:positionH relativeFrom="column">
                  <wp:posOffset>-93345</wp:posOffset>
                </wp:positionH>
                <wp:positionV relativeFrom="paragraph">
                  <wp:posOffset>6817522</wp:posOffset>
                </wp:positionV>
                <wp:extent cx="6828155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81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27616" id="直接连接符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5pt,536.8pt" to="530.3pt,5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" strokecolor="#9a0000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31C3947" wp14:editId="7E33A87F">
                <wp:simplePos x="0" y="0"/>
                <wp:positionH relativeFrom="column">
                  <wp:posOffset>-230505</wp:posOffset>
                </wp:positionH>
                <wp:positionV relativeFrom="paragraph">
                  <wp:posOffset>5361143</wp:posOffset>
                </wp:positionV>
                <wp:extent cx="7023735" cy="280670"/>
                <wp:effectExtent l="0" t="0" r="24765" b="508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735" cy="280670"/>
                          <a:chOff x="0" y="0"/>
                          <a:chExt cx="7023735" cy="281080"/>
                        </a:xfrm>
                      </wpg:grpSpPr>
                      <wps:wsp>
                        <wps:cNvPr id="47" name="直角三角形 3"/>
                        <wps:cNvSpPr/>
                        <wps:spPr bwMode="auto">
                          <a:xfrm rot="10800000">
                            <a:off x="3732" y="204880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任意多边形 2"/>
                        <wps:cNvSpPr/>
                        <wps:spPr bwMode="auto">
                          <a:xfrm>
                            <a:off x="0" y="0"/>
                            <a:ext cx="1556346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A704FD1" w14:textId="13D71794" w:rsidR="007A398B" w:rsidRDefault="007A398B" w:rsidP="007A398B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技能及获奖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直接连接符 49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C3947" id="组合 46" o:spid="_x0000_s1042" style="position:absolute;left:0;text-align:left;margin-left:-18.15pt;margin-top:422.15pt;width:553.05pt;height:22.1pt;z-index:251680768" coordsize="70237,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">
                <v:shape id="直角三角形 3" o:spid="_x0000_s1043" type="#_x0000_t6" style="position:absolute;left:37;top:2048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" fillcolor="#9a0000" stroked="f"/>
                <v:shape id="任意多边形 2" o:spid="_x0000_s1044" style="position:absolute;width:15563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209792,0;1296114,0;1556346,207010;1470025,207010;1140228,0;1184076,0;1444308,207010;1400461,207010;0,0;1114512,0;1374744,207010;0,207010" o:connectangles="0,0,0,0,0,0,0,0,0,0,0,0" textboxrect="0,0,1406296,288031"/>
                  <v:textbox inset="5.5mm,0,,0">
                    <w:txbxContent>
                      <w:p w14:paraId="0A704FD1" w14:textId="13D71794" w:rsidR="007A398B" w:rsidRDefault="007A398B" w:rsidP="007A398B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技能及获奖</w:t>
                        </w:r>
                      </w:p>
                    </w:txbxContent>
                  </v:textbox>
                </v:shape>
                <v:line id="直接连接符 49" o:spid="_x0000_s1045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" strokecolor="#9a0000"/>
              </v:group>
            </w:pict>
          </mc:Fallback>
        </mc:AlternateContent>
      </w:r>
      <w:r w:rsidR="00A866DF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781D64" wp14:editId="14B0604C">
                <wp:simplePos x="0" y="0"/>
                <wp:positionH relativeFrom="column">
                  <wp:posOffset>-76756</wp:posOffset>
                </wp:positionH>
                <wp:positionV relativeFrom="paragraph">
                  <wp:posOffset>2734884</wp:posOffset>
                </wp:positionV>
                <wp:extent cx="6953250" cy="3063573"/>
                <wp:effectExtent l="0" t="0" r="0" b="381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0" cy="3063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0A111E" w14:textId="40ECE587" w:rsidR="00493144" w:rsidRPr="00A866DF" w:rsidRDefault="00493144" w:rsidP="0049314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25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12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—20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26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05</w:t>
                            </w:r>
                            <w:r w:rsidR="00A866DF"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上海微创医疗机器人（集团）股份有限公司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          </w:t>
                            </w:r>
                            <w:proofErr w:type="gramStart"/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具身智能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｜机器人算法实习生</w:t>
                            </w:r>
                          </w:p>
                          <w:p w14:paraId="3C6E6EE9" w14:textId="02EAA6B5" w:rsidR="00493144" w:rsidRPr="00A866DF" w:rsidRDefault="00493144" w:rsidP="0049314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SHARP: Safety-aware Hierarchical Autonomous Robotic Planning for in vivo surgery</w:t>
                            </w:r>
                            <w:r w:rsidRPr="00A866DF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3A1B563" w14:textId="3DBB1197" w:rsidR="00493144" w:rsidRPr="00A866DF" w:rsidRDefault="00A866DF" w:rsidP="00493144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北京大学—微创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机器人联合研发项目｜研究成果投稿至</w:t>
                            </w:r>
                            <w:r w:rsidRPr="00A866DF">
                              <w:rPr>
                                <w:rFonts w:ascii="微软雅黑" w:hAnsi="微软雅黑"/>
                                <w:i/>
                                <w:iCs/>
                                <w:color w:val="414141"/>
                                <w:sz w:val="18"/>
                                <w:szCs w:val="18"/>
                              </w:rPr>
                              <w:t>Science Robotics</w:t>
                            </w:r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，第三作者</w:t>
                            </w:r>
                          </w:p>
                          <w:p w14:paraId="2EDFEDC5" w14:textId="77777777" w:rsidR="00493144" w:rsidRPr="00A866DF" w:rsidRDefault="00493144" w:rsidP="0049314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参与SHARP安全感知分层自主手术系统研发，负责低层</w:t>
                            </w:r>
                            <w:proofErr w:type="gramStart"/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具身运动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生成模块，设计并实现</w:t>
                            </w:r>
                            <w:r w:rsidRPr="00A866DF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呼吸相位感知的VLA策略</w:t>
                            </w:r>
                            <w:r w:rsidRPr="00A866DF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：基于手术场景分割与组织光流估计呼吸周期，将相位信息编码至视觉观测中，使策略显式感知呼吸引起的组织周期性运动与形变</w:t>
                            </w:r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2C9DCA81" w14:textId="651EF729" w:rsidR="00493144" w:rsidRPr="00A866DF" w:rsidRDefault="00493144" w:rsidP="00493144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构建融合内窥镜/腕部图像、机器人状态、任务指令及动作轨迹的多模态手术示教与训练管线，基于离体及活体数据完成GR00T微调、模型评估和消融实验，并完成微创手术机器人真</w:t>
                            </w:r>
                            <w:proofErr w:type="gramStart"/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机部署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与系统联调，实现胆囊管和胆囊动脉夹闭</w:t>
                            </w:r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、</w:t>
                            </w:r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切断等</w:t>
                            </w:r>
                            <w:proofErr w:type="gramStart"/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子任务</w:t>
                            </w:r>
                            <w:proofErr w:type="gramEnd"/>
                            <w:r w:rsidRPr="00A866DF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的自主执行。</w:t>
                            </w:r>
                          </w:p>
                          <w:p w14:paraId="22BAAEC2" w14:textId="22E06176" w:rsidR="005C5CD3" w:rsidRPr="00A866DF" w:rsidRDefault="00A866DF" w:rsidP="005C5CD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4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09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—20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4.12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  <w:r w:rsidR="005C5CD3"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基于强化学习的多机器人动态联盟形成与路径规划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C5CD3"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                    </w:t>
                            </w:r>
                            <w:r w:rsidR="00C85E85"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某重点科研项目核心成员</w:t>
                            </w:r>
                          </w:p>
                          <w:p w14:paraId="4256AFFE" w14:textId="44125787" w:rsidR="00A4293C" w:rsidRDefault="00A4293C" w:rsidP="00A4293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面向动态任务中的联盟构建与路径规划耦合问题，建立任务分配—联盟形成</w:t>
                            </w:r>
                            <w:proofErr w:type="gramStart"/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—运动</w:t>
                            </w:r>
                            <w:proofErr w:type="gramEnd"/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决策的去中心化强化学习模型；设计交叉注意力策略网络，编码机器人能力、任务需求与邻域状态，输出任务选择和协作决策，实现异构机器人局部观测下的动态组队与协同执行。</w:t>
                            </w:r>
                          </w:p>
                          <w:p w14:paraId="16FEF1BB" w14:textId="118F5258" w:rsidR="005C5CD3" w:rsidRPr="00A866DF" w:rsidRDefault="00A866DF" w:rsidP="005C5CD3">
                            <w:pPr>
                              <w:pStyle w:val="12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（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20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25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03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—20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2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5</w:t>
                            </w:r>
                            <w:r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.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0</w:t>
                            </w:r>
                            <w:r w:rsidR="00C85E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6</w:t>
                            </w:r>
                            <w:r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）</w:t>
                            </w:r>
                            <w:r w:rsidR="005C5CD3"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基于拟偏序集的多智能体最短时间协同任务规划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="005C5CD3" w:rsidRPr="00A866D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C5CD3" w:rsidRPr="00A866DF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某重点科研项目核心成员</w:t>
                            </w:r>
                          </w:p>
                          <w:p w14:paraId="3958EC44" w14:textId="4BD3BDE9" w:rsidR="005C5CD3" w:rsidRPr="00A4293C" w:rsidRDefault="00A4293C" w:rsidP="00A4293C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</w:pPr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面向复杂时序任务中的协作依赖、时序约束与执行效率问题，研究基于拟偏序集的任务分解、分配与最短时间调度；提取</w:t>
                            </w:r>
                            <w:proofErr w:type="gramStart"/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子任务</w:t>
                            </w:r>
                            <w:proofErr w:type="gramEnd"/>
                            <w:r w:rsidRPr="00A4293C">
                              <w:rPr>
                                <w:rFonts w:ascii="微软雅黑" w:hAnsi="微软雅黑"/>
                                <w:color w:val="414141"/>
                                <w:sz w:val="18"/>
                                <w:szCs w:val="18"/>
                              </w:rPr>
                              <w:t>最小前后序关系，结合自动机剪枝与分支定界搜索，减少冗余搜索，在满足逻辑与协作约束的同时提升任务并行度和规划效率。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81D64" id="文本框 28" o:spid="_x0000_s1046" type="#_x0000_t202" style="position:absolute;left:0;text-align:left;margin-left:-6.05pt;margin-top:215.35pt;width:547.5pt;height:241.2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" fillcolor="white [3201]" stroked="f" strokeweight=".5pt">
                <v:textbox>
                  <w:txbxContent>
                    <w:p w14:paraId="7F0A111E" w14:textId="40ECE587" w:rsidR="00493144" w:rsidRPr="00A866DF" w:rsidRDefault="00493144" w:rsidP="00493144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20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25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12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—20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26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05</w:t>
                      </w:r>
                      <w:r w:rsidR="00A866DF"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）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上海微创医疗机器人（集团）股份有限公司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          </w:t>
                      </w:r>
                      <w:proofErr w:type="gramStart"/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具身智能</w:t>
                      </w:r>
                      <w:proofErr w:type="gramEnd"/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｜机器人算法实习生</w:t>
                      </w:r>
                    </w:p>
                    <w:p w14:paraId="3C6E6EE9" w14:textId="02EAA6B5" w:rsidR="00493144" w:rsidRPr="00A866DF" w:rsidRDefault="00493144" w:rsidP="0049314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SHARP: Safety-aware Hierarchical Autonomous Robotic Planning for in vivo surgery</w:t>
                      </w:r>
                      <w:r w:rsidRPr="00A866DF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3A1B563" w14:textId="3DBB1197" w:rsidR="00493144" w:rsidRPr="00A866DF" w:rsidRDefault="00A866DF" w:rsidP="00493144">
                      <w:pPr>
                        <w:pStyle w:val="a9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proofErr w:type="gramStart"/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北京大学—微创</w:t>
                      </w:r>
                      <w:proofErr w:type="gramEnd"/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机器人联合研发项目｜研究成果投稿至</w:t>
                      </w:r>
                      <w:r w:rsidRPr="00A866DF">
                        <w:rPr>
                          <w:rFonts w:ascii="微软雅黑" w:hAnsi="微软雅黑"/>
                          <w:i/>
                          <w:iCs/>
                          <w:color w:val="414141"/>
                          <w:sz w:val="18"/>
                          <w:szCs w:val="18"/>
                        </w:rPr>
                        <w:t>Science Robotics</w:t>
                      </w:r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，第三作者</w:t>
                      </w:r>
                    </w:p>
                    <w:p w14:paraId="2EDFEDC5" w14:textId="77777777" w:rsidR="00493144" w:rsidRPr="00A866DF" w:rsidRDefault="00493144" w:rsidP="00493144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参与SHARP安全感知分层自主手术系统研发，负责低层</w:t>
                      </w:r>
                      <w:proofErr w:type="gramStart"/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具身运动</w:t>
                      </w:r>
                      <w:proofErr w:type="gramEnd"/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生成模块，设计并实现</w:t>
                      </w:r>
                      <w:r w:rsidRPr="00A866DF"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呼吸相位感知的VLA策略</w:t>
                      </w:r>
                      <w:r w:rsidRPr="00A866DF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：基于手术场景分割与组织光流估计呼吸周期，将相位信息编码至视觉观测中，使策略显式感知呼吸引起的组织周期性运动与形变</w:t>
                      </w:r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；</w:t>
                      </w:r>
                    </w:p>
                    <w:p w14:paraId="2C9DCA81" w14:textId="651EF729" w:rsidR="00493144" w:rsidRPr="00A866DF" w:rsidRDefault="00493144" w:rsidP="00493144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构建融合内窥镜/腕部图像、机器人状态、任务指令及动作轨迹的多模态手术示教与训练管线，基于离体及活体数据完成GR00T微调、模型评估和消融实验，并完成微创手术机器人真</w:t>
                      </w:r>
                      <w:proofErr w:type="gramStart"/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机部署</w:t>
                      </w:r>
                      <w:proofErr w:type="gramEnd"/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与系统联调，实现胆囊管和胆囊动脉夹闭</w:t>
                      </w:r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、</w:t>
                      </w:r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切断等</w:t>
                      </w:r>
                      <w:proofErr w:type="gramStart"/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子任务</w:t>
                      </w:r>
                      <w:proofErr w:type="gramEnd"/>
                      <w:r w:rsidRPr="00A866DF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的自主执行。</w:t>
                      </w:r>
                    </w:p>
                    <w:p w14:paraId="22BAAEC2" w14:textId="22E06176" w:rsidR="005C5CD3" w:rsidRPr="00A866DF" w:rsidRDefault="00A866DF" w:rsidP="005C5CD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20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4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09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—20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4.12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）</w:t>
                      </w:r>
                      <w:r w:rsidR="005C5CD3"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基于强化学习的多机器人动态联盟形成与路径规划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5C5CD3"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                    </w:t>
                      </w:r>
                      <w:r w:rsidR="00C85E85"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某重点科研项目核心成员</w:t>
                      </w:r>
                    </w:p>
                    <w:p w14:paraId="4256AFFE" w14:textId="44125787" w:rsidR="00A4293C" w:rsidRDefault="00A4293C" w:rsidP="00A4293C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面向动态任务中的联盟构建与路径规划耦合问题，建立任务分配—联盟形成</w:t>
                      </w:r>
                      <w:proofErr w:type="gramStart"/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—运动</w:t>
                      </w:r>
                      <w:proofErr w:type="gramEnd"/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决策的去中心化强化学习模型；设计交叉注意力策略网络，编码机器人能力、任务需求与邻域状态，输出任务选择和协作决策，实现异构机器人局部观测下的动态组队与协同执行。</w:t>
                      </w:r>
                    </w:p>
                    <w:p w14:paraId="16FEF1BB" w14:textId="118F5258" w:rsidR="005C5CD3" w:rsidRPr="00A866DF" w:rsidRDefault="00A866DF" w:rsidP="005C5CD3">
                      <w:pPr>
                        <w:pStyle w:val="12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（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20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25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03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—20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2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5</w:t>
                      </w:r>
                      <w:r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.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0</w:t>
                      </w:r>
                      <w:r w:rsidR="00C85E85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6</w:t>
                      </w:r>
                      <w:r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）</w:t>
                      </w:r>
                      <w:r w:rsidR="005C5CD3"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基于拟偏序集的多智能体最短时间协同任务规划   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</w:t>
                      </w:r>
                      <w:r w:rsidR="005C5CD3" w:rsidRPr="00A866DF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 w:rsidR="005C5CD3" w:rsidRPr="00A866DF">
                        <w:rPr>
                          <w:rFonts w:ascii="微软雅黑" w:eastAsia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>某重点科研项目核心成员</w:t>
                      </w:r>
                    </w:p>
                    <w:p w14:paraId="3958EC44" w14:textId="4BD3BDE9" w:rsidR="005C5CD3" w:rsidRPr="00A4293C" w:rsidRDefault="00A4293C" w:rsidP="00A4293C">
                      <w:pPr>
                        <w:pStyle w:val="a9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</w:pPr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面向复杂时序任务中的协作依赖、时序约束与执行效率问题，研究基于拟偏序集的任务分解、分配与最短时间调度；提取</w:t>
                      </w:r>
                      <w:proofErr w:type="gramStart"/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子任务</w:t>
                      </w:r>
                      <w:proofErr w:type="gramEnd"/>
                      <w:r w:rsidRPr="00A4293C">
                        <w:rPr>
                          <w:rFonts w:ascii="微软雅黑" w:hAnsi="微软雅黑"/>
                          <w:color w:val="414141"/>
                          <w:sz w:val="18"/>
                          <w:szCs w:val="18"/>
                        </w:rPr>
                        <w:t>最小前后序关系，结合自动机剪枝与分支定界搜索，减少冗余搜索，在满足逻辑与协作约束的同时提升任务并行度和规划效率。</w:t>
                      </w:r>
                    </w:p>
                  </w:txbxContent>
                </v:textbox>
              </v:shape>
            </w:pict>
          </mc:Fallback>
        </mc:AlternateContent>
      </w:r>
      <w:r w:rsidR="00493144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5D0D58B" wp14:editId="7E2FB10D">
                <wp:simplePos x="0" y="0"/>
                <wp:positionH relativeFrom="column">
                  <wp:posOffset>-226613</wp:posOffset>
                </wp:positionH>
                <wp:positionV relativeFrom="paragraph">
                  <wp:posOffset>2527687</wp:posOffset>
                </wp:positionV>
                <wp:extent cx="7023736" cy="277495"/>
                <wp:effectExtent l="0" t="0" r="24765" b="825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736" cy="277495"/>
                          <a:chOff x="-1" y="0"/>
                          <a:chExt cx="7023736" cy="277741"/>
                        </a:xfrm>
                      </wpg:grpSpPr>
                      <wps:wsp>
                        <wps:cNvPr id="32" name="直角三角形 3"/>
                        <wps:cNvSpPr/>
                        <wps:spPr bwMode="auto">
                          <a:xfrm rot="10800000">
                            <a:off x="3732" y="201541"/>
                            <a:ext cx="144145" cy="76200"/>
                          </a:xfrm>
                          <a:prstGeom prst="rtTriangle">
                            <a:avLst/>
                          </a:pr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任意多边形 2"/>
                        <wps:cNvSpPr/>
                        <wps:spPr bwMode="auto">
                          <a:xfrm>
                            <a:off x="-1" y="0"/>
                            <a:ext cx="1614115" cy="20701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0000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B8BF958" w14:textId="091DDCCE" w:rsidR="005C5CD3" w:rsidRDefault="005C5CD3" w:rsidP="005C5CD3">
                              <w:pPr>
                                <w:adjustRightInd w:val="0"/>
                                <w:snapToGrid w:val="0"/>
                                <w:spacing w:line="320" w:lineRule="exact"/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项目</w:t>
                              </w:r>
                              <w:r w:rsidR="00493144"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="horz" wrap="square" lIns="19800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接连接符 35"/>
                        <wps:cNvCnPr/>
                        <wps:spPr>
                          <a:xfrm>
                            <a:off x="287369" y="193905"/>
                            <a:ext cx="6736366" cy="3376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9A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0D58B" id="组合 36" o:spid="_x0000_s1047" style="position:absolute;left:0;text-align:left;margin-left:-17.85pt;margin-top:199.05pt;width:553.05pt;height:21.85pt;z-index:251672576" coordorigin="" coordsize="70237,2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">
                <v:shape id="直角三角形 3" o:spid="_x0000_s1048" type="#_x0000_t6" style="position:absolute;left:37;top:2015;width:1441;height:762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" fillcolor="#9a0000" stroked="f"/>
                <v:shape id="任意多边形 2" o:spid="_x0000_s1049" style="position:absolute;width:16141;height:207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" adj="-11796480,,5400" path="m1093154,r77999,l1406296,288031r-77999,l1093154,xm1030297,r39620,l1305060,288031r-39620,l1030297,xm,l1007060,r235143,288031l,288031,,xe" fillcolor="#9a0000" stroked="f">
                  <v:stroke joinstyle="miter"/>
                  <v:formulas/>
                  <v:path arrowok="t" o:connecttype="custom" o:connectlocs="1254698,0;1344223,0;1614115,207010;1524589,207010;1182552,0;1228027,0;1497919,207010;1452444,207010;0,0;1155881,0;1425773,207010;0,207010" o:connectangles="0,0,0,0,0,0,0,0,0,0,0,0" textboxrect="0,0,1406296,288031"/>
                  <v:textbox inset="5.5mm,0,,0">
                    <w:txbxContent>
                      <w:p w14:paraId="5B8BF958" w14:textId="091DDCCE" w:rsidR="005C5CD3" w:rsidRDefault="005C5CD3" w:rsidP="005C5CD3">
                        <w:pPr>
                          <w:adjustRightInd w:val="0"/>
                          <w:snapToGrid w:val="0"/>
                          <w:spacing w:line="320" w:lineRule="exact"/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项目</w:t>
                        </w:r>
                        <w:r w:rsidR="00493144"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实习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v:line id="直接连接符 35" o:spid="_x0000_s1050" style="position:absolute;visibility:visible;mso-wrap-style:square" from="2873,1939" to="70237,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" strokecolor="#9a0000"/>
              </v:group>
            </w:pict>
          </mc:Fallback>
        </mc:AlternateContent>
      </w:r>
      <w:r w:rsidR="001738B1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AE33485" wp14:editId="748BF05F">
                <wp:simplePos x="0" y="0"/>
                <wp:positionH relativeFrom="column">
                  <wp:posOffset>-31115</wp:posOffset>
                </wp:positionH>
                <wp:positionV relativeFrom="paragraph">
                  <wp:posOffset>7531100</wp:posOffset>
                </wp:positionV>
                <wp:extent cx="6648450" cy="0"/>
                <wp:effectExtent l="0" t="4445" r="0" b="50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9A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F27BD" id="直接连接符 3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5pt,593pt" to="521.05pt,5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" strokecolor="#9a0000"/>
            </w:pict>
          </mc:Fallback>
        </mc:AlternateContent>
      </w:r>
    </w:p>
    <w:sectPr w:rsidR="001D5249"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61BF43D"/>
    <w:multiLevelType w:val="singleLevel"/>
    <w:tmpl w:val="D61BF4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270C9D"/>
    <w:multiLevelType w:val="hybridMultilevel"/>
    <w:tmpl w:val="B888B266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" w15:restartNumberingAfterBreak="0">
    <w:nsid w:val="166F445A"/>
    <w:multiLevelType w:val="hybridMultilevel"/>
    <w:tmpl w:val="F04C521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2E61498"/>
    <w:multiLevelType w:val="hybridMultilevel"/>
    <w:tmpl w:val="7578F9E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6AD54CB"/>
    <w:multiLevelType w:val="hybridMultilevel"/>
    <w:tmpl w:val="B942D30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661DAB"/>
    <w:multiLevelType w:val="hybridMultilevel"/>
    <w:tmpl w:val="8EFE294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AF434E8"/>
    <w:multiLevelType w:val="hybridMultilevel"/>
    <w:tmpl w:val="ACF6EA2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1846454">
    <w:abstractNumId w:val="5"/>
  </w:num>
  <w:num w:numId="2" w16cid:durableId="59403025">
    <w:abstractNumId w:val="0"/>
  </w:num>
  <w:num w:numId="3" w16cid:durableId="1638026815">
    <w:abstractNumId w:val="1"/>
  </w:num>
  <w:num w:numId="4" w16cid:durableId="1506018538">
    <w:abstractNumId w:val="4"/>
  </w:num>
  <w:num w:numId="5" w16cid:durableId="635719816">
    <w:abstractNumId w:val="6"/>
  </w:num>
  <w:num w:numId="6" w16cid:durableId="1775975661">
    <w:abstractNumId w:val="3"/>
  </w:num>
  <w:num w:numId="7" w16cid:durableId="1122457011">
    <w:abstractNumId w:val="7"/>
  </w:num>
  <w:num w:numId="8" w16cid:durableId="58943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MyNmIzYmI3NzhlN2MwYzRhZjJiNmEzMWI2YjRhM2EifQ=="/>
  </w:docVars>
  <w:rsids>
    <w:rsidRoot w:val="1D06237C"/>
    <w:rsid w:val="000078B8"/>
    <w:rsid w:val="00021A47"/>
    <w:rsid w:val="00033B00"/>
    <w:rsid w:val="00050DD0"/>
    <w:rsid w:val="00087A83"/>
    <w:rsid w:val="000A15E2"/>
    <w:rsid w:val="000A477B"/>
    <w:rsid w:val="000B7624"/>
    <w:rsid w:val="000C7FD3"/>
    <w:rsid w:val="00145F04"/>
    <w:rsid w:val="0016204C"/>
    <w:rsid w:val="001738B1"/>
    <w:rsid w:val="001864CD"/>
    <w:rsid w:val="00193477"/>
    <w:rsid w:val="0019746D"/>
    <w:rsid w:val="001A6880"/>
    <w:rsid w:val="001D355C"/>
    <w:rsid w:val="001D5249"/>
    <w:rsid w:val="00203A5E"/>
    <w:rsid w:val="00211176"/>
    <w:rsid w:val="00271AE9"/>
    <w:rsid w:val="0027203F"/>
    <w:rsid w:val="00274BDC"/>
    <w:rsid w:val="002A02CC"/>
    <w:rsid w:val="002A6755"/>
    <w:rsid w:val="002B2282"/>
    <w:rsid w:val="002C32D5"/>
    <w:rsid w:val="002D1F05"/>
    <w:rsid w:val="003150B6"/>
    <w:rsid w:val="003469B7"/>
    <w:rsid w:val="00355330"/>
    <w:rsid w:val="003666FA"/>
    <w:rsid w:val="003829A9"/>
    <w:rsid w:val="003A597D"/>
    <w:rsid w:val="003A754D"/>
    <w:rsid w:val="003E3436"/>
    <w:rsid w:val="004255CE"/>
    <w:rsid w:val="004264B5"/>
    <w:rsid w:val="004303F8"/>
    <w:rsid w:val="004447F5"/>
    <w:rsid w:val="00446196"/>
    <w:rsid w:val="00461F81"/>
    <w:rsid w:val="00465FA2"/>
    <w:rsid w:val="00486D04"/>
    <w:rsid w:val="00487CEA"/>
    <w:rsid w:val="00493144"/>
    <w:rsid w:val="004A50FB"/>
    <w:rsid w:val="004B4E5C"/>
    <w:rsid w:val="004F0F87"/>
    <w:rsid w:val="004F6A02"/>
    <w:rsid w:val="0053077D"/>
    <w:rsid w:val="005311C9"/>
    <w:rsid w:val="00553D99"/>
    <w:rsid w:val="00554556"/>
    <w:rsid w:val="00557EDC"/>
    <w:rsid w:val="005716C7"/>
    <w:rsid w:val="0058559D"/>
    <w:rsid w:val="005B4768"/>
    <w:rsid w:val="005C3A11"/>
    <w:rsid w:val="005C5CD3"/>
    <w:rsid w:val="005D4D53"/>
    <w:rsid w:val="00630FF6"/>
    <w:rsid w:val="006314A6"/>
    <w:rsid w:val="00644820"/>
    <w:rsid w:val="0065328B"/>
    <w:rsid w:val="006922FB"/>
    <w:rsid w:val="00694DFC"/>
    <w:rsid w:val="006B4C9F"/>
    <w:rsid w:val="006C6F8F"/>
    <w:rsid w:val="006F567F"/>
    <w:rsid w:val="00735052"/>
    <w:rsid w:val="007719C0"/>
    <w:rsid w:val="0077420C"/>
    <w:rsid w:val="007805F5"/>
    <w:rsid w:val="007A398B"/>
    <w:rsid w:val="007B1C07"/>
    <w:rsid w:val="007E4FF5"/>
    <w:rsid w:val="007F737B"/>
    <w:rsid w:val="0082702B"/>
    <w:rsid w:val="0085417A"/>
    <w:rsid w:val="0089146D"/>
    <w:rsid w:val="008A5F17"/>
    <w:rsid w:val="008D16DF"/>
    <w:rsid w:val="00900171"/>
    <w:rsid w:val="00911736"/>
    <w:rsid w:val="00923016"/>
    <w:rsid w:val="0092591B"/>
    <w:rsid w:val="0093682A"/>
    <w:rsid w:val="00953432"/>
    <w:rsid w:val="00974AA0"/>
    <w:rsid w:val="009872F7"/>
    <w:rsid w:val="00987AF3"/>
    <w:rsid w:val="009C366C"/>
    <w:rsid w:val="009D50F1"/>
    <w:rsid w:val="009D6057"/>
    <w:rsid w:val="009E5347"/>
    <w:rsid w:val="009F0549"/>
    <w:rsid w:val="009F7C4F"/>
    <w:rsid w:val="00A2143F"/>
    <w:rsid w:val="00A24A7B"/>
    <w:rsid w:val="00A26FC6"/>
    <w:rsid w:val="00A4293C"/>
    <w:rsid w:val="00A452D8"/>
    <w:rsid w:val="00A54B49"/>
    <w:rsid w:val="00A702BF"/>
    <w:rsid w:val="00A866DF"/>
    <w:rsid w:val="00AA6979"/>
    <w:rsid w:val="00AA6BD0"/>
    <w:rsid w:val="00AB760C"/>
    <w:rsid w:val="00AD3779"/>
    <w:rsid w:val="00AD5C1D"/>
    <w:rsid w:val="00AE5B76"/>
    <w:rsid w:val="00AE7ABF"/>
    <w:rsid w:val="00B31A69"/>
    <w:rsid w:val="00B5717C"/>
    <w:rsid w:val="00B822E2"/>
    <w:rsid w:val="00B90488"/>
    <w:rsid w:val="00BD4664"/>
    <w:rsid w:val="00BE4D64"/>
    <w:rsid w:val="00BF0749"/>
    <w:rsid w:val="00C03643"/>
    <w:rsid w:val="00C21631"/>
    <w:rsid w:val="00C24C43"/>
    <w:rsid w:val="00C7203C"/>
    <w:rsid w:val="00C85E85"/>
    <w:rsid w:val="00CA0A70"/>
    <w:rsid w:val="00CB3077"/>
    <w:rsid w:val="00CD05C1"/>
    <w:rsid w:val="00CD3E9B"/>
    <w:rsid w:val="00D06232"/>
    <w:rsid w:val="00D50E46"/>
    <w:rsid w:val="00D60F96"/>
    <w:rsid w:val="00D76D6E"/>
    <w:rsid w:val="00D778C1"/>
    <w:rsid w:val="00D82682"/>
    <w:rsid w:val="00D8497B"/>
    <w:rsid w:val="00D95AE9"/>
    <w:rsid w:val="00DB4EC6"/>
    <w:rsid w:val="00DD2130"/>
    <w:rsid w:val="00DD7BC7"/>
    <w:rsid w:val="00DF2465"/>
    <w:rsid w:val="00E17ECD"/>
    <w:rsid w:val="00E81F7F"/>
    <w:rsid w:val="00E97742"/>
    <w:rsid w:val="00EA688C"/>
    <w:rsid w:val="00EC061E"/>
    <w:rsid w:val="00EF78A9"/>
    <w:rsid w:val="00F01EC6"/>
    <w:rsid w:val="00F4103D"/>
    <w:rsid w:val="00F740CB"/>
    <w:rsid w:val="00FA0030"/>
    <w:rsid w:val="00FC4253"/>
    <w:rsid w:val="00FE24B2"/>
    <w:rsid w:val="00FF5D10"/>
    <w:rsid w:val="00FF7F4E"/>
    <w:rsid w:val="010D3033"/>
    <w:rsid w:val="022F48F3"/>
    <w:rsid w:val="04784101"/>
    <w:rsid w:val="05A71DE6"/>
    <w:rsid w:val="072B7208"/>
    <w:rsid w:val="077F63DC"/>
    <w:rsid w:val="08234384"/>
    <w:rsid w:val="08DE76D3"/>
    <w:rsid w:val="0B76142C"/>
    <w:rsid w:val="0BC0332E"/>
    <w:rsid w:val="0CB16402"/>
    <w:rsid w:val="0EB126E9"/>
    <w:rsid w:val="10963D8A"/>
    <w:rsid w:val="10CA7A92"/>
    <w:rsid w:val="128718AF"/>
    <w:rsid w:val="12D469A6"/>
    <w:rsid w:val="15F630D7"/>
    <w:rsid w:val="16386A20"/>
    <w:rsid w:val="16EB1F53"/>
    <w:rsid w:val="18486B51"/>
    <w:rsid w:val="1D06237C"/>
    <w:rsid w:val="20054643"/>
    <w:rsid w:val="20474C5B"/>
    <w:rsid w:val="21CB7B54"/>
    <w:rsid w:val="24C525F3"/>
    <w:rsid w:val="25445C0D"/>
    <w:rsid w:val="25C805EC"/>
    <w:rsid w:val="261C26E6"/>
    <w:rsid w:val="27FF406E"/>
    <w:rsid w:val="2A726D79"/>
    <w:rsid w:val="2C062321"/>
    <w:rsid w:val="2C7C469D"/>
    <w:rsid w:val="2CDD2A92"/>
    <w:rsid w:val="2D3622E0"/>
    <w:rsid w:val="2F46524D"/>
    <w:rsid w:val="316145EB"/>
    <w:rsid w:val="31AE7A94"/>
    <w:rsid w:val="33EC3301"/>
    <w:rsid w:val="383B0663"/>
    <w:rsid w:val="396B41EC"/>
    <w:rsid w:val="3CBD666B"/>
    <w:rsid w:val="3D9372DA"/>
    <w:rsid w:val="3E4C7E7F"/>
    <w:rsid w:val="408353E4"/>
    <w:rsid w:val="40CF543F"/>
    <w:rsid w:val="416845DA"/>
    <w:rsid w:val="451707F1"/>
    <w:rsid w:val="45D57854"/>
    <w:rsid w:val="48E924A4"/>
    <w:rsid w:val="48F074A7"/>
    <w:rsid w:val="496D5571"/>
    <w:rsid w:val="49E656E9"/>
    <w:rsid w:val="4AF3760A"/>
    <w:rsid w:val="4BB70638"/>
    <w:rsid w:val="4C6F0F12"/>
    <w:rsid w:val="4C740AFB"/>
    <w:rsid w:val="4D703858"/>
    <w:rsid w:val="4DBF393C"/>
    <w:rsid w:val="4E1B3100"/>
    <w:rsid w:val="52153212"/>
    <w:rsid w:val="52E71802"/>
    <w:rsid w:val="5338150F"/>
    <w:rsid w:val="54AB4AB2"/>
    <w:rsid w:val="55607AC1"/>
    <w:rsid w:val="55E53FF3"/>
    <w:rsid w:val="5609338F"/>
    <w:rsid w:val="570D3802"/>
    <w:rsid w:val="5894667A"/>
    <w:rsid w:val="5BCC5F55"/>
    <w:rsid w:val="5EA92062"/>
    <w:rsid w:val="62144A93"/>
    <w:rsid w:val="64616F3B"/>
    <w:rsid w:val="6578278E"/>
    <w:rsid w:val="65852B63"/>
    <w:rsid w:val="67DF4D46"/>
    <w:rsid w:val="687C724F"/>
    <w:rsid w:val="6F60676D"/>
    <w:rsid w:val="6F6B7937"/>
    <w:rsid w:val="6FB16FC8"/>
    <w:rsid w:val="6FC50CC6"/>
    <w:rsid w:val="739814E0"/>
    <w:rsid w:val="73A40BF2"/>
    <w:rsid w:val="73C956F8"/>
    <w:rsid w:val="79515378"/>
    <w:rsid w:val="7AE4338E"/>
    <w:rsid w:val="7BA040FF"/>
    <w:rsid w:val="7D23702C"/>
    <w:rsid w:val="7D6A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4E474B"/>
  <w15:docId w15:val="{84247A86-68EE-4052-A28A-17ABFE9B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3469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C9656A-25BC-40B1-B66F-099C0983D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1540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木糖醇</dc:creator>
  <cp:lastModifiedBy>糖醇 木</cp:lastModifiedBy>
  <cp:revision>143</cp:revision>
  <cp:lastPrinted>2026-06-15T03:16:00Z</cp:lastPrinted>
  <dcterms:created xsi:type="dcterms:W3CDTF">2017-06-14T05:57:00Z</dcterms:created>
  <dcterms:modified xsi:type="dcterms:W3CDTF">2026-07-10T09:14:00Z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7FC52CB657C7410BA0C139E1456BF599_12</vt:lpwstr>
  </property>
  <property fmtid="{D5CDD505-2E9C-101B-9397-08002B2CF9AE}" pid="4" name="KSOTemplateDocerSaveRecord">
    <vt:lpwstr>eyJoZGlkIjoiYmQwODFlM2QyZjg2OWI1NWUwMjhhODRkYTFjNTU4MWUiLCJ1c2VySWQiOiIxNzUyMDQ5Nzk5In0=</vt:lpwstr>
  </property>
</Properties>
</file>