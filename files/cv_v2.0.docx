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EED9C" w14:textId="4FC6B2D0" w:rsidR="001D524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627B880" wp14:editId="40D7DF2E">
            <wp:simplePos x="0" y="0"/>
            <wp:positionH relativeFrom="column">
              <wp:posOffset>270510</wp:posOffset>
            </wp:positionH>
            <wp:positionV relativeFrom="paragraph">
              <wp:posOffset>-324485</wp:posOffset>
            </wp:positionV>
            <wp:extent cx="2102485" cy="610235"/>
            <wp:effectExtent l="0" t="0" r="0" b="0"/>
            <wp:wrapNone/>
            <wp:docPr id="11" name="图片 11" descr="北京大学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北京大学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E4C05" w14:textId="25BF1587" w:rsidR="001D5249" w:rsidRDefault="00826ADC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153FA46" wp14:editId="322F8A10">
                <wp:simplePos x="0" y="0"/>
                <wp:positionH relativeFrom="column">
                  <wp:posOffset>-584200</wp:posOffset>
                </wp:positionH>
                <wp:positionV relativeFrom="paragraph">
                  <wp:posOffset>93345</wp:posOffset>
                </wp:positionV>
                <wp:extent cx="4570730" cy="189230"/>
                <wp:effectExtent l="0" t="0" r="1270" b="1270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0730" cy="189230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CF3AD" id="矩形 4" o:spid="_x0000_s1026" style="position:absolute;margin-left:-46pt;margin-top:7.35pt;width:359.9pt;height:14.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910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" path="m,l4267200,r123825,190500l,190500,,xe" fillcolor="#9a0000" stroked="f" strokeweight="2pt">
                <v:path arrowok="t" o:connecttype="custom" o:connectlocs="0,0;4441837,0;4570730,189230;0,18923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3A7214D" wp14:editId="0D02742D">
                <wp:simplePos x="0" y="0"/>
                <wp:positionH relativeFrom="column">
                  <wp:posOffset>3922395</wp:posOffset>
                </wp:positionH>
                <wp:positionV relativeFrom="paragraph">
                  <wp:posOffset>140335</wp:posOffset>
                </wp:positionV>
                <wp:extent cx="3308350" cy="142875"/>
                <wp:effectExtent l="0" t="0" r="6350" b="9525"/>
                <wp:wrapNone/>
                <wp:docPr id="1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350" cy="142875"/>
                        </a:xfrm>
                        <a:custGeom>
                          <a:avLst/>
                          <a:gdLst>
                            <a:gd name="connsiteX0" fmla="*/ 0 w 3308894"/>
                            <a:gd name="connsiteY0" fmla="*/ 0 h 190500"/>
                            <a:gd name="connsiteX1" fmla="*/ 3308894 w 3308894"/>
                            <a:gd name="connsiteY1" fmla="*/ 0 h 190500"/>
                            <a:gd name="connsiteX2" fmla="*/ 3308894 w 3308894"/>
                            <a:gd name="connsiteY2" fmla="*/ 190500 h 190500"/>
                            <a:gd name="connsiteX3" fmla="*/ 105319 w 3308894"/>
                            <a:gd name="connsiteY3" fmla="*/ 190500 h 190500"/>
                            <a:gd name="connsiteX4" fmla="*/ 0 w 3308894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08894" h="190500">
                              <a:moveTo>
                                <a:pt x="0" y="0"/>
                              </a:moveTo>
                              <a:lnTo>
                                <a:pt x="3308894" y="0"/>
                              </a:lnTo>
                              <a:lnTo>
                                <a:pt x="3308894" y="190500"/>
                              </a:lnTo>
                              <a:lnTo>
                                <a:pt x="105319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F981D" id="矩形 5" o:spid="_x0000_s1026" style="position:absolute;margin-left:308.85pt;margin-top:11.05pt;width:260.5pt;height:11.25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08894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" path="m,l3308894,r,190500l105319,190500,,xe" fillcolor="#c19f67" stroked="f" strokeweight="2pt">
                <v:path arrowok="t" o:connecttype="custom" o:connectlocs="0,0;3308350,0;3308350,142875;105302,142875;0,0" o:connectangles="0,0,0,0,0"/>
              </v:shape>
            </w:pict>
          </mc:Fallback>
        </mc:AlternateContent>
      </w:r>
    </w:p>
    <w:p w14:paraId="4B672732" w14:textId="02CCCADB" w:rsidR="001D5249" w:rsidRDefault="00826ADC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5D605026" wp14:editId="02B38818">
                <wp:simplePos x="0" y="0"/>
                <wp:positionH relativeFrom="column">
                  <wp:posOffset>-226060</wp:posOffset>
                </wp:positionH>
                <wp:positionV relativeFrom="paragraph">
                  <wp:posOffset>109220</wp:posOffset>
                </wp:positionV>
                <wp:extent cx="7023100" cy="277495"/>
                <wp:effectExtent l="0" t="0" r="25400" b="82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277495"/>
                          <a:chOff x="1" y="0"/>
                          <a:chExt cx="7023734" cy="277741"/>
                        </a:xfrm>
                      </wpg:grpSpPr>
                      <wps:wsp>
                        <wps:cNvPr id="43" name="直角三角形 3"/>
                        <wps:cNvSpPr/>
                        <wps:spPr bwMode="auto">
                          <a:xfrm rot="10800000">
                            <a:off x="3732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任意多边形 2"/>
                        <wps:cNvSpPr/>
                        <wps:spPr bwMode="auto">
                          <a:xfrm>
                            <a:off x="1" y="0"/>
                            <a:ext cx="1267862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4BD5802" w14:textId="027B505D" w:rsidR="005C5CD3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05026" id="组合 42" o:spid="_x0000_s1026" style="position:absolute;left:0;text-align:left;margin-left:-17.8pt;margin-top:8.6pt;width:553pt;height:21.85pt;z-index:251684352" coordorigin="" coordsize="70237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7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" fillcolor="#9a0000" stroked="f"/>
                <v:shape id="任意多边形 2" o:spid="_x0000_s1028" style="position:absolute;width:12678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985545,0;1055866,0;1267862,207010;1197541,207010;928876,0;964596,0;1176592,207010;1140872,207010;0,0;907926,0;1119922,207010;0,207010" o:connectangles="0,0,0,0,0,0,0,0,0,0,0,0" textboxrect="0,0,1406296,288031"/>
                  <v:textbox inset="5.5mm,0,,0">
                    <w:txbxContent>
                      <w:p w14:paraId="54BD5802" w14:textId="027B505D" w:rsidR="005C5CD3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v:line id="直接连接符 45" o:spid="_x0000_s1029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" strokecolor="#9a0000"/>
              </v:group>
            </w:pict>
          </mc:Fallback>
        </mc:AlternateContent>
      </w:r>
      <w:r w:rsidR="00A866DF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1435B30F" wp14:editId="058EE47E">
                <wp:simplePos x="0" y="0"/>
                <wp:positionH relativeFrom="column">
                  <wp:posOffset>-93442</wp:posOffset>
                </wp:positionH>
                <wp:positionV relativeFrom="page">
                  <wp:posOffset>1171366</wp:posOffset>
                </wp:positionV>
                <wp:extent cx="14767" cy="9107291"/>
                <wp:effectExtent l="0" t="0" r="23495" b="3683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7" cy="9107291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AC3AD" id="直接连接符 26" o:spid="_x0000_s1026" style="position:absolute;flip:x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.35pt,92.25pt" to="-6.2pt,8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" strokecolor="#9a0000">
                <w10:wrap anchory="page"/>
              </v:line>
            </w:pict>
          </mc:Fallback>
        </mc:AlternateContent>
      </w:r>
    </w:p>
    <w:p w14:paraId="4F5778AA" w14:textId="2CE420C3" w:rsidR="001D5249" w:rsidRDefault="00826ADC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4112" behindDoc="0" locked="0" layoutInCell="1" allowOverlap="1" wp14:anchorId="6BD4C1CB" wp14:editId="3C91CD3A">
            <wp:simplePos x="0" y="0"/>
            <wp:positionH relativeFrom="column">
              <wp:posOffset>5615940</wp:posOffset>
            </wp:positionH>
            <wp:positionV relativeFrom="paragraph">
              <wp:posOffset>110490</wp:posOffset>
            </wp:positionV>
            <wp:extent cx="692150" cy="970280"/>
            <wp:effectExtent l="0" t="0" r="0" b="1270"/>
            <wp:wrapNone/>
            <wp:docPr id="8" name="图片 8" descr="352083421158990fc0c48989c9cfc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2083421158990fc0c48989c9cfca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D5C5E1F" wp14:editId="46C9A21F">
                <wp:simplePos x="0" y="0"/>
                <wp:positionH relativeFrom="column">
                  <wp:posOffset>-82550</wp:posOffset>
                </wp:positionH>
                <wp:positionV relativeFrom="paragraph">
                  <wp:posOffset>44450</wp:posOffset>
                </wp:positionV>
                <wp:extent cx="5105400" cy="774700"/>
                <wp:effectExtent l="0" t="0" r="0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774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7801294" w14:textId="1AC87187" w:rsidR="001D5249" w:rsidRPr="00F01EC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姓    名：</w:t>
                            </w:r>
                            <w:r w:rsidRPr="00F01EC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张硕</w:t>
                            </w:r>
                            <w:r w:rsidR="00F01EC6"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（汉族）   </w:t>
                            </w:r>
                            <w:r w:rsidR="00F01EC6" w:rsidRPr="00F01EC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F01EC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F01EC6"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出生年月：2002.06 </w:t>
                            </w:r>
                          </w:p>
                          <w:p w14:paraId="37A0B676" w14:textId="10E6BBD7" w:rsidR="00F01EC6" w:rsidRPr="00F01EC6" w:rsidRDefault="00F01EC6" w:rsidP="00F01EC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政治面貌：中共党员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电    话：18955852821（</w:t>
                            </w:r>
                            <w:proofErr w:type="gramStart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同微信</w:t>
                            </w:r>
                            <w:proofErr w:type="gramEnd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） </w:t>
                            </w:r>
                          </w:p>
                          <w:p w14:paraId="0DF84536" w14:textId="12950DDA" w:rsidR="001D5249" w:rsidRPr="00F01EC6" w:rsidRDefault="00F01EC6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szCs w:val="21"/>
                              </w:rPr>
                            </w:pP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就读院校：北京大学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（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二）</w:t>
                            </w: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proofErr w:type="gramStart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邮</w:t>
                            </w:r>
                            <w:proofErr w:type="gramEnd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箱：heifolier@stu.pku.edu.cn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C5E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0" type="#_x0000_t202" style="position:absolute;left:0;text-align:left;margin-left:-6.5pt;margin-top:3.5pt;width:402pt;height:6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" filled="f" stroked="f">
                <v:textbox>
                  <w:txbxContent>
                    <w:p w14:paraId="67801294" w14:textId="1AC87187" w:rsidR="001D5249" w:rsidRPr="00F01EC6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姓    名：</w:t>
                      </w:r>
                      <w:r w:rsidRPr="00F01EC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张硕</w:t>
                      </w:r>
                      <w:r w:rsidR="00F01EC6"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（汉族）   </w:t>
                      </w:r>
                      <w:r w:rsidR="00F01EC6" w:rsidRPr="00F01EC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 w:rsidR="00F01EC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 w:rsidR="00F01EC6"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出生年月：2002.06 </w:t>
                      </w:r>
                    </w:p>
                    <w:p w14:paraId="37A0B676" w14:textId="10E6BBD7" w:rsidR="00F01EC6" w:rsidRPr="00F01EC6" w:rsidRDefault="00F01EC6" w:rsidP="00F01EC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政治面貌：中共党员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</w:t>
                      </w: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电    话：18955852821（</w:t>
                      </w:r>
                      <w:proofErr w:type="gramStart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同微信</w:t>
                      </w:r>
                      <w:proofErr w:type="gramEnd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） </w:t>
                      </w:r>
                    </w:p>
                    <w:p w14:paraId="0DF84536" w14:textId="12950DDA" w:rsidR="001D5249" w:rsidRPr="00F01EC6" w:rsidRDefault="00F01EC6">
                      <w:pPr>
                        <w:adjustRightInd w:val="0"/>
                        <w:snapToGrid w:val="0"/>
                        <w:rPr>
                          <w:rFonts w:hint="eastAsia"/>
                          <w:szCs w:val="21"/>
                        </w:rPr>
                      </w:pP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就读院校：北京大学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（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二）</w:t>
                      </w: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proofErr w:type="gramStart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邮</w:t>
                      </w:r>
                      <w:proofErr w:type="gramEnd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箱：heifolier@stu.pku.edu.cn</w:t>
                      </w:r>
                    </w:p>
                  </w:txbxContent>
                </v:textbox>
              </v:shape>
            </w:pict>
          </mc:Fallback>
        </mc:AlternateContent>
      </w:r>
    </w:p>
    <w:p w14:paraId="69BCE0E1" w14:textId="2FFF7498" w:rsidR="001D5249" w:rsidRDefault="001D5249">
      <w:pPr>
        <w:adjustRightInd w:val="0"/>
        <w:snapToGrid w:val="0"/>
        <w:rPr>
          <w:rFonts w:hint="eastAsia"/>
        </w:rPr>
      </w:pPr>
    </w:p>
    <w:p w14:paraId="0E0C10C0" w14:textId="34A5FEC6" w:rsidR="001D5249" w:rsidRDefault="001D5249">
      <w:pPr>
        <w:adjustRightInd w:val="0"/>
        <w:snapToGrid w:val="0"/>
        <w:rPr>
          <w:rFonts w:hint="eastAsia"/>
        </w:rPr>
      </w:pPr>
    </w:p>
    <w:p w14:paraId="7FEB56A2" w14:textId="3C7D1C5F" w:rsidR="001D5249" w:rsidRDefault="00F01EC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A3B3BC3" wp14:editId="0B63768D">
                <wp:simplePos x="0" y="0"/>
                <wp:positionH relativeFrom="column">
                  <wp:posOffset>-229235</wp:posOffset>
                </wp:positionH>
                <wp:positionV relativeFrom="paragraph">
                  <wp:posOffset>173355</wp:posOffset>
                </wp:positionV>
                <wp:extent cx="7023100" cy="277495"/>
                <wp:effectExtent l="0" t="0" r="25400" b="825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277495"/>
                          <a:chOff x="1" y="0"/>
                          <a:chExt cx="7023734" cy="277741"/>
                        </a:xfrm>
                      </wpg:grpSpPr>
                      <wps:wsp>
                        <wps:cNvPr id="39" name="直角三角形 3"/>
                        <wps:cNvSpPr/>
                        <wps:spPr bwMode="auto">
                          <a:xfrm rot="10800000">
                            <a:off x="3732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任意多边形 2"/>
                        <wps:cNvSpPr/>
                        <wps:spPr bwMode="auto">
                          <a:xfrm>
                            <a:off x="1" y="0"/>
                            <a:ext cx="1267862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D7AD825" w14:textId="76F80BEB" w:rsidR="005C5CD3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B3BC3" id="组合 38" o:spid="_x0000_s1031" style="position:absolute;left:0;text-align:left;margin-left:-18.05pt;margin-top:13.65pt;width:553pt;height:21.85pt;z-index:251661824" coordorigin="" coordsize="70237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">
                <v:shape id="直角三角形 3" o:spid="_x0000_s1032" type="#_x0000_t6" style="position:absolute;left:37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" fillcolor="#9a0000" stroked="f"/>
                <v:shape id="任意多边形 2" o:spid="_x0000_s1033" style="position:absolute;width:12678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985545,0;1055866,0;1267862,207010;1197541,207010;928876,0;964596,0;1176592,207010;1140872,207010;0,0;907926,0;1119922,207010;0,207010" o:connectangles="0,0,0,0,0,0,0,0,0,0,0,0" textboxrect="0,0,1406296,288031"/>
                  <v:textbox inset="5.5mm,0,,0">
                    <w:txbxContent>
                      <w:p w14:paraId="3D7AD825" w14:textId="76F80BEB" w:rsidR="005C5CD3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教育经历</w:t>
                        </w:r>
                      </w:p>
                    </w:txbxContent>
                  </v:textbox>
                </v:shape>
                <v:line id="直接连接符 41" o:spid="_x0000_s1034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" strokecolor="#9a0000"/>
              </v:group>
            </w:pict>
          </mc:Fallback>
        </mc:AlternateContent>
      </w:r>
    </w:p>
    <w:p w14:paraId="02679099" w14:textId="5EA7FFD5" w:rsidR="001D5249" w:rsidRDefault="00F01EC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2A151C" wp14:editId="18A2EDFD">
                <wp:simplePos x="0" y="0"/>
                <wp:positionH relativeFrom="column">
                  <wp:posOffset>-76200</wp:posOffset>
                </wp:positionH>
                <wp:positionV relativeFrom="page">
                  <wp:posOffset>2184400</wp:posOffset>
                </wp:positionV>
                <wp:extent cx="6908800" cy="53975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800" cy="53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48983CE" w14:textId="02BE287A" w:rsidR="001D524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2024.09-2027.06     北京大学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先进制造与机器人学院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先进制造与智能系统</w:t>
                            </w:r>
                          </w:p>
                          <w:p w14:paraId="194F6CA9" w14:textId="5BB91D53" w:rsidR="0058559D" w:rsidRPr="0058559D" w:rsidRDefault="00000000" w:rsidP="0058559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2020.09-2024.06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东北大学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信息科学与工程学院  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自动化（人工智能方向）   GPA：1/159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A151C" id="_x0000_s1035" type="#_x0000_t202" style="position:absolute;left:0;text-align:left;margin-left:-6pt;margin-top:172pt;width:544pt;height:4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" filled="f" stroked="f">
                <v:textbox>
                  <w:txbxContent>
                    <w:p w14:paraId="748983CE" w14:textId="02BE287A" w:rsidR="001D524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2024.09-2027.06     北京大学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先进制造与机器人学院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先进制造与智能系统</w:t>
                      </w:r>
                    </w:p>
                    <w:p w14:paraId="194F6CA9" w14:textId="5BB91D53" w:rsidR="0058559D" w:rsidRPr="0058559D" w:rsidRDefault="00000000" w:rsidP="0058559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2020.09-2024.06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东北大学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信息科学与工程学院  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自动化（人工智能方向）   GPA：1/159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A22E7EA" w14:textId="0FB645FF" w:rsidR="001D5249" w:rsidRDefault="001D5249">
      <w:pPr>
        <w:adjustRightInd w:val="0"/>
        <w:snapToGrid w:val="0"/>
        <w:rPr>
          <w:rFonts w:hint="eastAsia"/>
        </w:rPr>
      </w:pPr>
    </w:p>
    <w:p w14:paraId="0827EDE8" w14:textId="49825620" w:rsidR="001D5249" w:rsidRDefault="00826ADC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FD72540" wp14:editId="421881A6">
                <wp:simplePos x="0" y="0"/>
                <wp:positionH relativeFrom="column">
                  <wp:posOffset>-217805</wp:posOffset>
                </wp:positionH>
                <wp:positionV relativeFrom="paragraph">
                  <wp:posOffset>196850</wp:posOffset>
                </wp:positionV>
                <wp:extent cx="6971665" cy="277495"/>
                <wp:effectExtent l="0" t="0" r="19685" b="825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1665" cy="277495"/>
                          <a:chOff x="0" y="0"/>
                          <a:chExt cx="6971834" cy="277741"/>
                        </a:xfrm>
                      </wpg:grpSpPr>
                      <wps:wsp>
                        <wps:cNvPr id="9" name="直角三角形 3"/>
                        <wps:cNvSpPr/>
                        <wps:spPr bwMode="auto">
                          <a:xfrm rot="10800000">
                            <a:off x="0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任意多边形 2"/>
                        <wps:cNvSpPr/>
                        <wps:spPr bwMode="auto">
                          <a:xfrm>
                            <a:off x="0" y="0"/>
                            <a:ext cx="1326183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638C7C" w14:textId="396AA49C" w:rsidR="001D5249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科研</w:t>
                              </w:r>
                              <w:r w:rsidR="001738B1"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成果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287345" y="193561"/>
                            <a:ext cx="6684488" cy="1326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D72540" id="组合 37" o:spid="_x0000_s1036" style="position:absolute;left:0;text-align:left;margin-left:-17.15pt;margin-top:15.5pt;width:548.95pt;height:21.85pt;z-index:251654656;mso-width-relative:margin" coordsize="69718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">
                <v:shape id="直角三角形 3" o:spid="_x0000_s1037" type="#_x0000_t6" style="position:absolute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" fillcolor="#9a0000" stroked="f"/>
                <v:shape id="任意多边形 2" o:spid="_x0000_s1038" style="position:absolute;width:13261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030880,0;1104435,0;1326183,207010;1252627,207010;971604,0;1008967,0;1230714,207010;1193351,207010;0,0;949690,0;1171438,207010;0,207010" o:connectangles="0,0,0,0,0,0,0,0,0,0,0,0" textboxrect="0,0,1406296,288031"/>
                  <v:textbox inset="5.5mm,0,,0">
                    <w:txbxContent>
                      <w:p w14:paraId="79638C7C" w14:textId="396AA49C" w:rsidR="001D5249" w:rsidRDefault="0000000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科研</w:t>
                        </w:r>
                        <w:r w:rsidR="001738B1"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成果</w:t>
                        </w:r>
                      </w:p>
                    </w:txbxContent>
                  </v:textbox>
                </v:shape>
                <v:line id="直接连接符 10" o:spid="_x0000_s1039" style="position:absolute;visibility:visible;mso-wrap-style:square" from="2873,1935" to="69718,2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" strokecolor="#9a0000"/>
              </v:group>
            </w:pict>
          </mc:Fallback>
        </mc:AlternateContent>
      </w:r>
    </w:p>
    <w:p w14:paraId="7EDE84FD" w14:textId="48A79EE8" w:rsidR="001D5249" w:rsidRDefault="00826ADC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54BF59E" wp14:editId="3C06A192">
                <wp:simplePos x="0" y="0"/>
                <wp:positionH relativeFrom="column">
                  <wp:posOffset>-71755</wp:posOffset>
                </wp:positionH>
                <wp:positionV relativeFrom="page">
                  <wp:posOffset>2915285</wp:posOffset>
                </wp:positionV>
                <wp:extent cx="6965950" cy="208280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0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DB3F4C2" w14:textId="384EB1C3" w:rsidR="00203A5E" w:rsidRPr="00691350" w:rsidRDefault="00C24C43" w:rsidP="004255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LLM-Guided Hierarchical Belief Planning for Online Semantic Exploration and Task Execution</w:t>
                            </w:r>
                            <w:r w:rsidR="00D60F96" w:rsidRPr="00691350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7745AF5" w14:textId="77777777" w:rsidR="00C24C43" w:rsidRPr="00691350" w:rsidRDefault="00C24C43" w:rsidP="00D95AE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IEEE CAC 2026，投稿中｜第一作者</w:t>
                            </w:r>
                          </w:p>
                          <w:p w14:paraId="0F962EE8" w14:textId="14A67C9A" w:rsidR="003469B7" w:rsidRPr="00691350" w:rsidRDefault="0058559D" w:rsidP="0058559D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提出融合LLM语义先验、层次化目标位置置信建模与滚动时域置信树搜索的在线规划框架，联合优化部分已知环境中的目标探索与时序任务执行。主导算法设计、Python实现与实验验证；相比两类代表性基线，平均降低执行时间 </w:t>
                            </w:r>
                            <w:r w:rsidRPr="00691350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18.6% / 24.4%</w:t>
                            </w: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、行驶距离 </w:t>
                            </w:r>
                            <w:r w:rsidRPr="00691350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16.9% / 23.8%</w:t>
                            </w: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，并减少冗余搜索与LLM查询</w:t>
                            </w:r>
                          </w:p>
                          <w:p w14:paraId="12EEDA7E" w14:textId="77777777" w:rsidR="007F737B" w:rsidRPr="00691350" w:rsidRDefault="00021A47" w:rsidP="005D4D53">
                            <w:pPr>
                              <w:adjustRightInd w:val="0"/>
                              <w:snapToGrid w:val="0"/>
                              <w:ind w:left="8010" w:hangingChars="4450" w:hanging="801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Melding LLM and temporal logic for reliable human-swarm collaboration in complex environments</w:t>
                            </w:r>
                          </w:p>
                          <w:p w14:paraId="0ECFCA80" w14:textId="77777777" w:rsidR="0058559D" w:rsidRPr="00691350" w:rsidRDefault="0058559D" w:rsidP="0058559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Science Robotics</w:t>
                            </w: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，投稿中｜第五作者</w:t>
                            </w:r>
                          </w:p>
                          <w:p w14:paraId="6885C011" w14:textId="17BB5EB5" w:rsidR="0058559D" w:rsidRPr="00691350" w:rsidRDefault="0058559D" w:rsidP="0058559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参与融合时序逻辑任务推理、LLM</w:t>
                            </w:r>
                            <w:proofErr w:type="gramStart"/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生成与不确定性感知任务分配的神经符号群体机器人协同框架研究，构建“</w:t>
                            </w:r>
                            <w:r w:rsidRPr="00691350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自然语言理解</w:t>
                            </w: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-</w:t>
                            </w:r>
                            <w:r w:rsidRPr="00691350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形式化约束建模-可执行任务规划</w:t>
                            </w:r>
                            <w:r w:rsidRPr="00691350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”闭环，重点负责算法方案在异构机器人实物系统中的部署与验证。</w:t>
                            </w:r>
                          </w:p>
                          <w:p w14:paraId="79F8BAC8" w14:textId="0F4C1A2F" w:rsidR="001D5249" w:rsidRPr="00691350" w:rsidRDefault="009D50F1" w:rsidP="00826ADC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Formal Logic-based Cooperative Task Planning for Multi-robot Systems: Survey of Recent Advances and Future</w:t>
                            </w:r>
                            <w:r w:rsidR="00DF2465" w:rsidRPr="0069135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135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Directions</w:t>
                            </w:r>
                            <w:r w:rsidR="003469B7" w:rsidRPr="0069135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26A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="003E3436" w:rsidRPr="00691350">
                              <w:rPr>
                                <w:rFonts w:ascii="微软雅黑" w:eastAsia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 xml:space="preserve">Acta </w:t>
                            </w:r>
                            <w:proofErr w:type="spellStart"/>
                            <w:r w:rsidR="003E3436" w:rsidRPr="00691350">
                              <w:rPr>
                                <w:rFonts w:ascii="微软雅黑" w:eastAsia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Automatica</w:t>
                            </w:r>
                            <w:proofErr w:type="spellEnd"/>
                            <w:r w:rsidR="003E3436" w:rsidRPr="00691350">
                              <w:rPr>
                                <w:rFonts w:ascii="微软雅黑" w:eastAsia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E3436" w:rsidRPr="00691350">
                              <w:rPr>
                                <w:rFonts w:ascii="微软雅黑" w:eastAsia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Sinica</w:t>
                            </w:r>
                            <w:proofErr w:type="spellEnd"/>
                            <w:r w:rsidR="003E3436" w:rsidRPr="00691350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，已见刊｜第四作者（学生第三作者）</w:t>
                            </w:r>
                          </w:p>
                          <w:p w14:paraId="067C69BB" w14:textId="08435CCB" w:rsidR="003469B7" w:rsidRPr="00691350" w:rsidRDefault="003E3436" w:rsidP="003E3436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691350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负责</w:t>
                            </w:r>
                            <w:r w:rsidRPr="00691350"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LLM</w:t>
                            </w:r>
                            <w:r w:rsidRPr="00691350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辅助多机器人任务建模与规划部分的文献调研及撰写，系统梳理LLM在自然语言任务理解、PDDL/LTL/STL形式化转换、</w:t>
                            </w:r>
                            <w:proofErr w:type="gramStart"/>
                            <w:r w:rsidRPr="00691350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691350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分解与计划生成中的典型应用，并总结其在幻觉、约束满足与可验证性方面的局限，以及与形式逻辑融合的闭环规划趋势。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BF59E" id="_x0000_s1040" type="#_x0000_t202" style="position:absolute;left:0;text-align:left;margin-left:-5.65pt;margin-top:229.55pt;width:548.5pt;height:164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" filled="f" stroked="f">
                <v:textbox style="mso-fit-shape-to-text:t">
                  <w:txbxContent>
                    <w:p w14:paraId="3DB3F4C2" w14:textId="384EB1C3" w:rsidR="00203A5E" w:rsidRPr="00691350" w:rsidRDefault="00C24C43" w:rsidP="004255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LLM-Guided Hierarchical Belief Planning for Online Semantic Exploration and Task Execution</w:t>
                      </w:r>
                      <w:r w:rsidR="00D60F96" w:rsidRPr="00691350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7745AF5" w14:textId="77777777" w:rsidR="00C24C43" w:rsidRPr="00691350" w:rsidRDefault="00C24C43" w:rsidP="00D95AE9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IEEE CAC 2026，投稿中｜第一作者</w:t>
                      </w:r>
                    </w:p>
                    <w:p w14:paraId="0F962EE8" w14:textId="14A67C9A" w:rsidR="003469B7" w:rsidRPr="00691350" w:rsidRDefault="0058559D" w:rsidP="0058559D">
                      <w:pPr>
                        <w:pStyle w:val="a9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 xml:space="preserve">提出融合LLM语义先验、层次化目标位置置信建模与滚动时域置信树搜索的在线规划框架，联合优化部分已知环境中的目标探索与时序任务执行。主导算法设计、Python实现与实验验证；相比两类代表性基线，平均降低执行时间 </w:t>
                      </w:r>
                      <w:r w:rsidRPr="00691350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18.6% / 24.4%</w:t>
                      </w: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 xml:space="preserve">、行驶距离 </w:t>
                      </w:r>
                      <w:r w:rsidRPr="00691350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16.9% / 23.8%</w:t>
                      </w: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，并减少冗余搜索与LLM查询</w:t>
                      </w:r>
                    </w:p>
                    <w:p w14:paraId="12EEDA7E" w14:textId="77777777" w:rsidR="007F737B" w:rsidRPr="00691350" w:rsidRDefault="00021A47" w:rsidP="005D4D53">
                      <w:pPr>
                        <w:adjustRightInd w:val="0"/>
                        <w:snapToGrid w:val="0"/>
                        <w:ind w:left="8010" w:hangingChars="4450" w:hanging="801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Melding LLM and temporal logic for reliable human-swarm collaboration in complex environments</w:t>
                      </w:r>
                    </w:p>
                    <w:p w14:paraId="0ECFCA80" w14:textId="77777777" w:rsidR="0058559D" w:rsidRPr="00691350" w:rsidRDefault="0058559D" w:rsidP="0058559D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Science Robotics</w:t>
                      </w: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，投稿中｜第五作者</w:t>
                      </w:r>
                    </w:p>
                    <w:p w14:paraId="6885C011" w14:textId="17BB5EB5" w:rsidR="0058559D" w:rsidRPr="00691350" w:rsidRDefault="0058559D" w:rsidP="0058559D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参与融合时序逻辑任务推理、LLM</w:t>
                      </w:r>
                      <w:proofErr w:type="gramStart"/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生成与不确定性感知任务分配的神经符号群体机器人协同框架研究，构建“</w:t>
                      </w:r>
                      <w:r w:rsidRPr="00691350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自然语言理解</w:t>
                      </w: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-</w:t>
                      </w:r>
                      <w:r w:rsidRPr="00691350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形式化约束建模-可执行任务规划</w:t>
                      </w:r>
                      <w:r w:rsidRPr="00691350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”闭环，重点负责算法方案在异构机器人实物系统中的部署与验证。</w:t>
                      </w:r>
                    </w:p>
                    <w:p w14:paraId="79F8BAC8" w14:textId="0F4C1A2F" w:rsidR="001D5249" w:rsidRPr="00691350" w:rsidRDefault="009D50F1" w:rsidP="00826ADC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Formal Logic-based Cooperative Task Planning for Multi-robot Systems: Survey of Recent Advances and Future</w:t>
                      </w:r>
                      <w:r w:rsidR="00DF2465" w:rsidRPr="00691350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Pr="00691350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Directions</w:t>
                      </w:r>
                      <w:r w:rsidR="003469B7" w:rsidRPr="00691350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826ADC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="003E3436" w:rsidRPr="00691350">
                        <w:rPr>
                          <w:rFonts w:ascii="微软雅黑" w:eastAsia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 xml:space="preserve">Acta </w:t>
                      </w:r>
                      <w:proofErr w:type="spellStart"/>
                      <w:r w:rsidR="003E3436" w:rsidRPr="00691350">
                        <w:rPr>
                          <w:rFonts w:ascii="微软雅黑" w:eastAsia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Automatica</w:t>
                      </w:r>
                      <w:proofErr w:type="spellEnd"/>
                      <w:r w:rsidR="003E3436" w:rsidRPr="00691350">
                        <w:rPr>
                          <w:rFonts w:ascii="微软雅黑" w:eastAsia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E3436" w:rsidRPr="00691350">
                        <w:rPr>
                          <w:rFonts w:ascii="微软雅黑" w:eastAsia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Sinica</w:t>
                      </w:r>
                      <w:proofErr w:type="spellEnd"/>
                      <w:r w:rsidR="003E3436" w:rsidRPr="00691350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，已见刊｜第四作者（学生第三作者）</w:t>
                      </w:r>
                    </w:p>
                    <w:p w14:paraId="067C69BB" w14:textId="08435CCB" w:rsidR="003469B7" w:rsidRPr="00691350" w:rsidRDefault="003E3436" w:rsidP="003E3436">
                      <w:pPr>
                        <w:pStyle w:val="12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691350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负责</w:t>
                      </w:r>
                      <w:r w:rsidRPr="00691350"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  <w:t>LLM</w:t>
                      </w:r>
                      <w:r w:rsidRPr="00691350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辅助多机器人任务建模与规划部分的文献调研及撰写，系统梳理LLM在自然语言任务理解、PDDL/LTL/STL形式化转换、</w:t>
                      </w:r>
                      <w:proofErr w:type="gramStart"/>
                      <w:r w:rsidRPr="00691350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691350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分解与计划生成中的典型应用，并总结其在幻觉、约束满足与可验证性方面的局限，以及与形式逻辑融合的闭环规划趋势。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9A0E874" w14:textId="54BF442F" w:rsidR="001D5249" w:rsidRDefault="001D5249">
      <w:pPr>
        <w:adjustRightInd w:val="0"/>
        <w:snapToGrid w:val="0"/>
        <w:rPr>
          <w:rFonts w:hint="eastAsia"/>
        </w:rPr>
      </w:pPr>
    </w:p>
    <w:p w14:paraId="6D027E6F" w14:textId="380FB007" w:rsidR="001D5249" w:rsidRDefault="001D5249">
      <w:pPr>
        <w:adjustRightInd w:val="0"/>
        <w:snapToGrid w:val="0"/>
        <w:rPr>
          <w:rFonts w:hint="eastAsia"/>
        </w:rPr>
      </w:pPr>
    </w:p>
    <w:p w14:paraId="4728E00A" w14:textId="1375D867" w:rsidR="001D5249" w:rsidRDefault="00826ADC" w:rsidP="00953432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5781D64" wp14:editId="26F05927">
                <wp:simplePos x="0" y="0"/>
                <wp:positionH relativeFrom="column">
                  <wp:posOffset>-76200</wp:posOffset>
                </wp:positionH>
                <wp:positionV relativeFrom="paragraph">
                  <wp:posOffset>2240280</wp:posOffset>
                </wp:positionV>
                <wp:extent cx="6953250" cy="34671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346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B9C590" w14:textId="3000E5EE" w:rsidR="00826ADC" w:rsidRPr="00826ADC" w:rsidRDefault="00826ADC" w:rsidP="00826AD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826ADC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（2026.05—</w:t>
                            </w:r>
                            <w:r w:rsidRPr="00826ADC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至今）心</w:t>
                            </w:r>
                            <w:proofErr w:type="gramStart"/>
                            <w:r w:rsidRPr="00826ADC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言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集团</w:t>
                            </w:r>
                            <w:proofErr w:type="gramEnd"/>
                            <w:r w:rsidRPr="00826ADC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机器人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事业部                                                       </w:t>
                            </w:r>
                            <w:proofErr w:type="gramStart"/>
                            <w:r w:rsidRPr="00826ADC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具身智能</w:t>
                            </w:r>
                            <w:proofErr w:type="gramEnd"/>
                            <w:r w:rsidRPr="00826ADC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｜机器人算法实习生</w:t>
                            </w:r>
                          </w:p>
                          <w:p w14:paraId="0BDD1EED" w14:textId="77777777" w:rsidR="00826ADC" w:rsidRPr="00826ADC" w:rsidRDefault="00826ADC" w:rsidP="00826AD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826AD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基于 π0.5 构建面向 BEHAVIOR Challenge 100 项长程家务任务的多任务 VLA 模型，实现 task/stage 条件化（可学习 embedding、阶段进度编码、门控多 token 注入）及在线阶段预测（attention mask 隔离与跨周期投票）。</w:t>
                            </w:r>
                          </w:p>
                          <w:p w14:paraId="47A96939" w14:textId="600E8FD3" w:rsidR="00826ADC" w:rsidRPr="00826ADC" w:rsidRDefault="00826ADC" w:rsidP="00826AD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826AD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实现相关噪声 Flow Matching 与条件高斯 soft inpainting 滚动执行，构建 100 任务数据管线、stage 标签自动生成及多路并行自动化评测平台；公开评测集成功率由开源 SOTA 的 7% 提升至 19%，Q-score 由 0.19 提升至 0.38。</w:t>
                            </w:r>
                          </w:p>
                          <w:p w14:paraId="3C6E6EE9" w14:textId="0CCA4AEF" w:rsidR="00493144" w:rsidRPr="00A866DF" w:rsidRDefault="00493144" w:rsidP="00826AD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25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12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—20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26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05</w:t>
                            </w:r>
                            <w:r w:rsidR="00A866DF"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上海微创医疗机器人（集团）股份有限公司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   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具身智能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｜机器人算法实习生</w:t>
                            </w:r>
                          </w:p>
                          <w:p w14:paraId="73A1B563" w14:textId="726BFC23" w:rsidR="00493144" w:rsidRPr="00A866DF" w:rsidRDefault="00826ADC" w:rsidP="00493144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SHARP: Safety-aware Hierarchical Autonomous Robotic Planning for in vivo surgery</w:t>
                            </w:r>
                            <w:r w:rsidR="00A866DF" w:rsidRPr="00691350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投稿至</w:t>
                            </w:r>
                            <w:r w:rsidR="00A866DF" w:rsidRPr="00691350">
                              <w:rPr>
                                <w:rFonts w:ascii="微软雅黑" w:hAnsi="微软雅黑"/>
                                <w:b/>
                                <w:bCs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Science Robotics</w:t>
                            </w:r>
                            <w:r w:rsidR="00A866DF" w:rsidRPr="00691350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，三作</w:t>
                            </w:r>
                          </w:p>
                          <w:p w14:paraId="2EDFEDC5" w14:textId="77777777" w:rsidR="00493144" w:rsidRPr="00A866DF" w:rsidRDefault="00493144" w:rsidP="0049314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参与SHARP安全感知分层自主手术系统研发，负责低层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具身运动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生成模块，设计并实现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呼吸相位感知的VLA策略</w:t>
                            </w:r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：基于手术场景分割与组织光流估计呼吸周期，将相位信息编码至视觉观测中，使策略显式感知呼吸引起的组织周期性运动与形变</w:t>
                            </w:r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C9DCA81" w14:textId="651EF729" w:rsidR="00493144" w:rsidRPr="00A866DF" w:rsidRDefault="00493144" w:rsidP="0049314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构建融合内窥镜/腕部图像、机器人状态、任务指令及动作轨迹的多模态手术示教与训练管线，基于离体及活体数据完成GR00T微调、模型评估和消融实验，并完成微创手术机器人真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机部署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与系统联调，实现胆囊管和胆囊动脉夹闭、切断等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的自主执行。</w:t>
                            </w:r>
                          </w:p>
                          <w:p w14:paraId="22BAAEC2" w14:textId="22E06176" w:rsidR="005C5CD3" w:rsidRPr="00A866DF" w:rsidRDefault="00A866DF" w:rsidP="005C5CD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4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09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—20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4.12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基于强化学习的多机器人动态联盟形成与路径规划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</w:t>
                            </w:r>
                            <w:r w:rsidR="00C85E85"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某重点科研项目核心成员</w:t>
                            </w:r>
                          </w:p>
                          <w:p w14:paraId="4256AFFE" w14:textId="44125787" w:rsidR="00A4293C" w:rsidRDefault="00A4293C" w:rsidP="00A4293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面向动态任务中的联盟构建与路径规划耦合问题，建立任务分配—联盟形成</w:t>
                            </w:r>
                            <w:proofErr w:type="gramStart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—运动</w:t>
                            </w:r>
                            <w:proofErr w:type="gramEnd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决策的去中心化强化学习模型；设计交叉注意力策略网络，编码机器人能力、任务需求与邻域状态，输出任务选择和协作决策，实现异构机器人局部观测下的动态组队与协同执行。</w:t>
                            </w:r>
                          </w:p>
                          <w:p w14:paraId="16FEF1BB" w14:textId="118F5258" w:rsidR="005C5CD3" w:rsidRPr="00A866DF" w:rsidRDefault="00A866DF" w:rsidP="005C5CD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25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03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—20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5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6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基于拟偏序集的多智能体最短时间协同任务规划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C5CD3"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某重点科研项目核心成员</w:t>
                            </w:r>
                          </w:p>
                          <w:p w14:paraId="3958EC44" w14:textId="4BD3BDE9" w:rsidR="005C5CD3" w:rsidRPr="00A4293C" w:rsidRDefault="00A4293C" w:rsidP="00A4293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面向复杂时序任务中的协作依赖、时序约束与执行效率问题，研究基于拟偏序集的任务分解、分配与最短时间调度；提取</w:t>
                            </w:r>
                            <w:proofErr w:type="gramStart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最小前后序关系，结合自动机剪枝与分支定界搜索，减少冗余搜索，在满足逻辑与协作约束的同时提升任务并行度和规划效率。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81D64" id="文本框 28" o:spid="_x0000_s1041" type="#_x0000_t202" style="position:absolute;left:0;text-align:left;margin-left:-6pt;margin-top:176.4pt;width:547.5pt;height:273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" fillcolor="white [3201]" stroked="f" strokeweight=".5pt">
                <v:textbox>
                  <w:txbxContent>
                    <w:p w14:paraId="62B9C590" w14:textId="3000E5EE" w:rsidR="00826ADC" w:rsidRPr="00826ADC" w:rsidRDefault="00826ADC" w:rsidP="00826AD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826ADC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（2026.05—</w:t>
                      </w:r>
                      <w:r w:rsidRPr="00826ADC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至今）心</w:t>
                      </w:r>
                      <w:proofErr w:type="gramStart"/>
                      <w:r w:rsidRPr="00826ADC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言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集团</w:t>
                      </w:r>
                      <w:proofErr w:type="gramEnd"/>
                      <w:r w:rsidRPr="00826ADC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机器人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事业部                                                       </w:t>
                      </w:r>
                      <w:proofErr w:type="gramStart"/>
                      <w:r w:rsidRPr="00826ADC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具身智能</w:t>
                      </w:r>
                      <w:proofErr w:type="gramEnd"/>
                      <w:r w:rsidRPr="00826ADC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｜机器人算法实习生</w:t>
                      </w:r>
                    </w:p>
                    <w:p w14:paraId="0BDD1EED" w14:textId="77777777" w:rsidR="00826ADC" w:rsidRPr="00826ADC" w:rsidRDefault="00826ADC" w:rsidP="00826ADC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826AD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基于 π0.5 构建面向 BEHAVIOR Challenge 100 项长程家务任务的多任务 VLA 模型，实现 task/stage 条件化（可学习 embedding、阶段进度编码、门控多 token 注入）及在线阶段预测（attention mask 隔离与跨周期投票）。</w:t>
                      </w:r>
                    </w:p>
                    <w:p w14:paraId="47A96939" w14:textId="600E8FD3" w:rsidR="00826ADC" w:rsidRPr="00826ADC" w:rsidRDefault="00826ADC" w:rsidP="00826ADC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826AD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实现相关噪声 Flow Matching 与条件高斯 soft inpainting 滚动执行，构建 100 任务数据管线、stage 标签自动生成及多路并行自动化评测平台；公开评测集成功率由开源 SOTA 的 7% 提升至 19%，Q-score 由 0.19 提升至 0.38。</w:t>
                      </w:r>
                    </w:p>
                    <w:p w14:paraId="3C6E6EE9" w14:textId="0CCA4AEF" w:rsidR="00493144" w:rsidRPr="00A866DF" w:rsidRDefault="00493144" w:rsidP="00826AD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25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12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—20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26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05</w:t>
                      </w:r>
                      <w:r w:rsidR="00A866DF"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）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上海微创医疗机器人（集团）股份有限公司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   </w:t>
                      </w:r>
                      <w:proofErr w:type="gramStart"/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具身智能</w:t>
                      </w:r>
                      <w:proofErr w:type="gramEnd"/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｜机器人算法实习生</w:t>
                      </w:r>
                    </w:p>
                    <w:p w14:paraId="73A1B563" w14:textId="726BFC23" w:rsidR="00493144" w:rsidRPr="00A866DF" w:rsidRDefault="00826ADC" w:rsidP="00493144">
                      <w:pPr>
                        <w:pStyle w:val="a9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SHARP: Safety-aware Hierarchical Autonomous Robotic Planning for in vivo surgery</w:t>
                      </w:r>
                      <w:r w:rsidR="00A866DF" w:rsidRPr="00691350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投稿至</w:t>
                      </w:r>
                      <w:r w:rsidR="00A866DF" w:rsidRPr="00691350">
                        <w:rPr>
                          <w:rFonts w:ascii="微软雅黑" w:hAnsi="微软雅黑"/>
                          <w:b/>
                          <w:bCs/>
                          <w:i/>
                          <w:iCs/>
                          <w:color w:val="414141"/>
                          <w:sz w:val="18"/>
                          <w:szCs w:val="18"/>
                        </w:rPr>
                        <w:t>Science Robotics</w:t>
                      </w:r>
                      <w:r w:rsidR="00A866DF" w:rsidRPr="00691350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，三作</w:t>
                      </w:r>
                    </w:p>
                    <w:p w14:paraId="2EDFEDC5" w14:textId="77777777" w:rsidR="00493144" w:rsidRPr="00A866DF" w:rsidRDefault="00493144" w:rsidP="00493144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参与SHARP安全感知分层自主手术系统研发，负责低层</w:t>
                      </w:r>
                      <w:proofErr w:type="gramStart"/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具身运动</w:t>
                      </w:r>
                      <w:proofErr w:type="gramEnd"/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生成模块，设计并实现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呼吸相位感知的VLA策略</w:t>
                      </w:r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：基于手术场景分割与组织光流估计呼吸周期，将相位信息编码至视觉观测中，使策略显式感知呼吸引起的组织周期性运动与形变</w:t>
                      </w:r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</w:t>
                      </w:r>
                    </w:p>
                    <w:p w14:paraId="2C9DCA81" w14:textId="651EF729" w:rsidR="00493144" w:rsidRPr="00A866DF" w:rsidRDefault="00493144" w:rsidP="00493144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构建融合内窥镜/腕部图像、机器人状态、任务指令及动作轨迹的多模态手术示教与训练管线，基于离体及活体数据完成GR00T微调、模型评估和消融实验，并完成微创手术机器人真</w:t>
                      </w:r>
                      <w:proofErr w:type="gramStart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机部署</w:t>
                      </w:r>
                      <w:proofErr w:type="gramEnd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与系统联调，实现胆囊管和胆囊动脉夹闭、切断等</w:t>
                      </w:r>
                      <w:proofErr w:type="gramStart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的自主执行。</w:t>
                      </w:r>
                    </w:p>
                    <w:p w14:paraId="22BAAEC2" w14:textId="22E06176" w:rsidR="005C5CD3" w:rsidRPr="00A866DF" w:rsidRDefault="00A866DF" w:rsidP="005C5CD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4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09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—20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4.12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）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基于强化学习的多机器人动态联盟形成与路径规划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</w:t>
                      </w:r>
                      <w:r w:rsidR="00C85E85"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某重点科研项目核心成员</w:t>
                      </w:r>
                    </w:p>
                    <w:p w14:paraId="4256AFFE" w14:textId="44125787" w:rsidR="00A4293C" w:rsidRDefault="00A4293C" w:rsidP="00A4293C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面向动态任务中的联盟构建与路径规划耦合问题，建立任务分配—联盟形成</w:t>
                      </w:r>
                      <w:proofErr w:type="gramStart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—运动</w:t>
                      </w:r>
                      <w:proofErr w:type="gramEnd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决策的去中心化强化学习模型；设计交叉注意力策略网络，编码机器人能力、任务需求与邻域状态，输出任务选择和协作决策，实现异构机器人局部观测下的动态组队与协同执行。</w:t>
                      </w:r>
                    </w:p>
                    <w:p w14:paraId="16FEF1BB" w14:textId="118F5258" w:rsidR="005C5CD3" w:rsidRPr="00A866DF" w:rsidRDefault="00A866DF" w:rsidP="005C5CD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25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03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—20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5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6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）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基于拟偏序集的多智能体最短时间协同任务规划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5C5CD3"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某重点科研项目核心成员</w:t>
                      </w:r>
                    </w:p>
                    <w:p w14:paraId="3958EC44" w14:textId="4BD3BDE9" w:rsidR="005C5CD3" w:rsidRPr="00A4293C" w:rsidRDefault="00A4293C" w:rsidP="00A4293C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面向复杂时序任务中的协作依赖、时序约束与执行效率问题，研究基于拟偏序集的任务分解、分配与最短时间调度；提取</w:t>
                      </w:r>
                      <w:proofErr w:type="gramStart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最小前后序关系，结合自动机剪枝与分支定界搜索，减少冗余搜索，在满足逻辑与协作约束的同时提升任务并行度和规划效率。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05D0D58B" wp14:editId="2AFBAD1A">
                <wp:simplePos x="0" y="0"/>
                <wp:positionH relativeFrom="column">
                  <wp:posOffset>-228600</wp:posOffset>
                </wp:positionH>
                <wp:positionV relativeFrom="paragraph">
                  <wp:posOffset>2068830</wp:posOffset>
                </wp:positionV>
                <wp:extent cx="7023735" cy="283845"/>
                <wp:effectExtent l="0" t="0" r="24765" b="190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5" cy="283845"/>
                          <a:chOff x="-1" y="-6356"/>
                          <a:chExt cx="7023736" cy="284097"/>
                        </a:xfrm>
                      </wpg:grpSpPr>
                      <wps:wsp>
                        <wps:cNvPr id="32" name="直角三角形 3"/>
                        <wps:cNvSpPr/>
                        <wps:spPr bwMode="auto">
                          <a:xfrm rot="10800000">
                            <a:off x="3732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任意多边形 2"/>
                        <wps:cNvSpPr/>
                        <wps:spPr bwMode="auto">
                          <a:xfrm>
                            <a:off x="-1" y="-6356"/>
                            <a:ext cx="1614115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B8BF958" w14:textId="091DDCCE" w:rsidR="005C5CD3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项目</w:t>
                              </w:r>
                              <w:r w:rsidR="00493144"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接连接符 35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D0D58B" id="组合 36" o:spid="_x0000_s1042" style="position:absolute;left:0;text-align:left;margin-left:-18pt;margin-top:162.9pt;width:553.05pt;height:22.35pt;z-index:251680256;mso-height-relative:margin" coordorigin=",-63" coordsize="70237,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">
                <v:shape id="直角三角形 3" o:spid="_x0000_s1043" type="#_x0000_t6" style="position:absolute;left:37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" fillcolor="#9a0000" stroked="f"/>
                <v:shape id="任意多边形 2" o:spid="_x0000_s1044" style="position:absolute;top:-63;width:16141;height:2069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254698,0;1344223,0;1614115,207010;1524589,207010;1182552,0;1228027,0;1497919,207010;1452444,207010;0,0;1155881,0;1425773,207010;0,207010" o:connectangles="0,0,0,0,0,0,0,0,0,0,0,0" textboxrect="0,0,1406296,288031"/>
                  <v:textbox inset="5.5mm,0,,0">
                    <w:txbxContent>
                      <w:p w14:paraId="5B8BF958" w14:textId="091DDCCE" w:rsidR="005C5CD3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项目</w:t>
                        </w:r>
                        <w:r w:rsidR="00493144"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实习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35" o:spid="_x0000_s1045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" strokecolor="#9a0000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131C3947" wp14:editId="23D1765C">
                <wp:simplePos x="0" y="0"/>
                <wp:positionH relativeFrom="column">
                  <wp:posOffset>-230505</wp:posOffset>
                </wp:positionH>
                <wp:positionV relativeFrom="paragraph">
                  <wp:posOffset>5627370</wp:posOffset>
                </wp:positionV>
                <wp:extent cx="7023735" cy="280670"/>
                <wp:effectExtent l="0" t="0" r="24765" b="508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5" cy="280670"/>
                          <a:chOff x="0" y="0"/>
                          <a:chExt cx="7023735" cy="281080"/>
                        </a:xfrm>
                      </wpg:grpSpPr>
                      <wps:wsp>
                        <wps:cNvPr id="47" name="直角三角形 3"/>
                        <wps:cNvSpPr/>
                        <wps:spPr bwMode="auto">
                          <a:xfrm rot="10800000">
                            <a:off x="3732" y="204880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任意多边形 2"/>
                        <wps:cNvSpPr/>
                        <wps:spPr bwMode="auto">
                          <a:xfrm>
                            <a:off x="0" y="0"/>
                            <a:ext cx="1556346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704FD1" w14:textId="13D71794" w:rsidR="007A398B" w:rsidRDefault="007A398B" w:rsidP="007A398B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技能及获奖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直接连接符 49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C3947" id="组合 46" o:spid="_x0000_s1046" style="position:absolute;left:0;text-align:left;margin-left:-18.15pt;margin-top:443.1pt;width:553.05pt;height:22.1pt;z-index:251683328" coordsize="70237,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">
                <v:shape id="直角三角形 3" o:spid="_x0000_s1047" type="#_x0000_t6" style="position:absolute;left:37;top:204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" fillcolor="#9a0000" stroked="f"/>
                <v:shape id="任意多边形 2" o:spid="_x0000_s1048" style="position:absolute;width:15563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209792,0;1296114,0;1556346,207010;1470025,207010;1140228,0;1184076,0;1444308,207010;1400461,207010;0,0;1114512,0;1374744,207010;0,207010" o:connectangles="0,0,0,0,0,0,0,0,0,0,0,0" textboxrect="0,0,1406296,288031"/>
                  <v:textbox inset="5.5mm,0,,0">
                    <w:txbxContent>
                      <w:p w14:paraId="0A704FD1" w14:textId="13D71794" w:rsidR="007A398B" w:rsidRDefault="007A398B" w:rsidP="007A398B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技能及获奖</w:t>
                        </w:r>
                      </w:p>
                    </w:txbxContent>
                  </v:textbox>
                </v:shape>
                <v:line id="直接连接符 49" o:spid="_x0000_s1049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" strokecolor="#9a0000"/>
              </v:group>
            </w:pict>
          </mc:Fallback>
        </mc:AlternateContent>
      </w:r>
      <w:r w:rsidR="00A4293C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245F686" wp14:editId="5E237126">
                <wp:simplePos x="0" y="0"/>
                <wp:positionH relativeFrom="column">
                  <wp:posOffset>-88900</wp:posOffset>
                </wp:positionH>
                <wp:positionV relativeFrom="page">
                  <wp:posOffset>9232900</wp:posOffset>
                </wp:positionV>
                <wp:extent cx="6950075" cy="105473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0075" cy="1054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05D24DF" w14:textId="30B6B1AB" w:rsidR="00953432" w:rsidRPr="00826ADC" w:rsidRDefault="00953432" w:rsidP="00516C3D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826ADC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语言能力：</w:t>
                            </w:r>
                            <w:r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大学英语四/六级（CET-4/6）；</w:t>
                            </w:r>
                            <w:r w:rsidR="00C03643" w:rsidRPr="00826ADC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编程与工具：</w:t>
                            </w:r>
                            <w:r w:rsidR="00C03643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Python，</w:t>
                            </w:r>
                            <w:r w:rsidR="00486D04" w:rsidRPr="00826AD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LaTeX</w:t>
                            </w:r>
                            <w:r w:rsidR="00486D04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486D04" w:rsidRPr="00826AD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Git</w:t>
                            </w:r>
                            <w:r w:rsidR="00486D04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proofErr w:type="spellStart"/>
                            <w:r w:rsidR="00486D04" w:rsidRPr="00826AD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PyTorch</w:t>
                            </w:r>
                            <w:proofErr w:type="spellEnd"/>
                            <w:r w:rsidR="00486D04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C03643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ROS</w:t>
                            </w:r>
                            <w:r w:rsidR="00486D04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203A5E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Linux、</w:t>
                            </w:r>
                            <w:r w:rsidR="00203A5E" w:rsidRPr="00826AD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Isaac Sim</w:t>
                            </w:r>
                            <w:r w:rsidR="00C03643" w:rsidRPr="00826ADC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  <w:p w14:paraId="405C789F" w14:textId="22D38625" w:rsidR="00953432" w:rsidRPr="007805F5" w:rsidRDefault="00953432" w:rsidP="007805F5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7805F5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荣誉奖励：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国家奖学金（1%）；国家励志奖学金；创新创业奖学金；北京大学张明为奖学金、</w:t>
                            </w:r>
                            <w:proofErr w:type="gramStart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北京大学戴勤奖学金</w:t>
                            </w:r>
                            <w:proofErr w:type="gramEnd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；富的大学生助学金；辽宁省优秀毕业生（1%）；卓越学人（学院个人最高荣誉）；东北大学优秀学生标兵（1%）</w:t>
                            </w:r>
                            <w:r w:rsidR="00EF78A9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；校优秀志愿者</w:t>
                            </w:r>
                            <w:r w:rsidR="00C03643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等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3D37838D" w14:textId="2FC717F8" w:rsidR="00953432" w:rsidRPr="007805F5" w:rsidRDefault="00953432" w:rsidP="007805F5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6"/>
                                <w:szCs w:val="16"/>
                              </w:rPr>
                            </w:pPr>
                            <w:r w:rsidRPr="007805F5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竞赛及专利：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2022年全国大学生计算机博弈海克</w:t>
                            </w:r>
                            <w:proofErr w:type="gramStart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斯棋组</w:t>
                            </w:r>
                            <w:proofErr w:type="gramEnd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、五子棋组国家一等奖；2023年全国大学生创新创业训练项目国家级优秀结题、全国大学生数学竞赛省级三等奖；2024年 辽宁省创新创业年会省级二等奖；《一种自由空间光通信调制器》（已授权）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5F686" id="_x0000_s1050" type="#_x0000_t202" style="position:absolute;left:0;text-align:left;margin-left:-7pt;margin-top:727pt;width:547.25pt;height:83.0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" filled="f" stroked="f">
                <v:textbox>
                  <w:txbxContent>
                    <w:p w14:paraId="705D24DF" w14:textId="30B6B1AB" w:rsidR="00953432" w:rsidRPr="00826ADC" w:rsidRDefault="00953432" w:rsidP="00516C3D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826ADC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语言能力：</w:t>
                      </w:r>
                      <w:r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大学英语四/六级（CET-4/6）；</w:t>
                      </w:r>
                      <w:r w:rsidR="00C03643" w:rsidRPr="00826ADC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编程与工具：</w:t>
                      </w:r>
                      <w:r w:rsidR="00C03643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Python，</w:t>
                      </w:r>
                      <w:r w:rsidR="00486D04" w:rsidRPr="00826AD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LaTeX</w:t>
                      </w:r>
                      <w:r w:rsidR="00486D04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486D04" w:rsidRPr="00826AD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Git</w:t>
                      </w:r>
                      <w:r w:rsidR="00486D04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proofErr w:type="spellStart"/>
                      <w:r w:rsidR="00486D04" w:rsidRPr="00826AD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PyTorch</w:t>
                      </w:r>
                      <w:proofErr w:type="spellEnd"/>
                      <w:r w:rsidR="00486D04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C03643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ROS</w:t>
                      </w:r>
                      <w:r w:rsidR="00486D04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203A5E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Linux、</w:t>
                      </w:r>
                      <w:r w:rsidR="00203A5E" w:rsidRPr="00826AD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Isaac Sim</w:t>
                      </w:r>
                      <w:r w:rsidR="00C03643" w:rsidRPr="00826ADC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等</w:t>
                      </w:r>
                    </w:p>
                    <w:p w14:paraId="405C789F" w14:textId="22D38625" w:rsidR="00953432" w:rsidRPr="007805F5" w:rsidRDefault="00953432" w:rsidP="007805F5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7805F5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荣誉奖励：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国家奖学金（1%）；国家励志奖学金；创新创业奖学金；北京大学张明为奖学金、</w:t>
                      </w:r>
                      <w:proofErr w:type="gramStart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北京大学戴勤奖学金</w:t>
                      </w:r>
                      <w:proofErr w:type="gramEnd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；富的大学生助学金；辽宁省优秀毕业生（1%）；卓越学人（学院个人最高荣誉）；东北大学优秀学生标兵（1%）</w:t>
                      </w:r>
                      <w:r w:rsidR="00EF78A9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；校优秀志愿者</w:t>
                      </w:r>
                      <w:r w:rsidR="00C03643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等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</w:t>
                      </w:r>
                    </w:p>
                    <w:p w14:paraId="3D37838D" w14:textId="2FC717F8" w:rsidR="00953432" w:rsidRPr="007805F5" w:rsidRDefault="00953432" w:rsidP="007805F5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6"/>
                          <w:szCs w:val="16"/>
                        </w:rPr>
                      </w:pPr>
                      <w:r w:rsidRPr="007805F5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竞赛及专利：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2022年全国大学生计算机博弈海克</w:t>
                      </w:r>
                      <w:proofErr w:type="gramStart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斯棋组</w:t>
                      </w:r>
                      <w:proofErr w:type="gramEnd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、五子棋组国家一等奖；2023年全国大学生创新创业训练项目国家级优秀结题、全国大学生数学竞赛省级三等奖；2024年 辽宁省创新创业年会省级二等奖；《一种自由空间光通信调制器》（已授权）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4293C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D4CBB89" wp14:editId="7E60909C">
                <wp:simplePos x="0" y="0"/>
                <wp:positionH relativeFrom="column">
                  <wp:posOffset>-93345</wp:posOffset>
                </wp:positionH>
                <wp:positionV relativeFrom="paragraph">
                  <wp:posOffset>6817522</wp:posOffset>
                </wp:positionV>
                <wp:extent cx="682815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81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164FC" id="直接连接符 2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5pt,536.8pt" to="530.3pt,5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" strokecolor="#9a0000"/>
            </w:pict>
          </mc:Fallback>
        </mc:AlternateContent>
      </w:r>
      <w:r w:rsidR="001738B1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AE33485" wp14:editId="748BF05F">
                <wp:simplePos x="0" y="0"/>
                <wp:positionH relativeFrom="column">
                  <wp:posOffset>-31115</wp:posOffset>
                </wp:positionH>
                <wp:positionV relativeFrom="paragraph">
                  <wp:posOffset>7531100</wp:posOffset>
                </wp:positionV>
                <wp:extent cx="6648450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D40D6" id="直接连接符 3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593pt" to="521.05pt,5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" strokecolor="#9a0000"/>
            </w:pict>
          </mc:Fallback>
        </mc:AlternateContent>
      </w:r>
    </w:p>
    <w:sectPr w:rsidR="001D5249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61BF43D"/>
    <w:multiLevelType w:val="singleLevel"/>
    <w:tmpl w:val="D61BF4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270C9D"/>
    <w:multiLevelType w:val="hybridMultilevel"/>
    <w:tmpl w:val="B888B266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" w15:restartNumberingAfterBreak="0">
    <w:nsid w:val="166F445A"/>
    <w:multiLevelType w:val="hybridMultilevel"/>
    <w:tmpl w:val="F04C52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E61498"/>
    <w:multiLevelType w:val="hybridMultilevel"/>
    <w:tmpl w:val="7578F9E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6AD54CB"/>
    <w:multiLevelType w:val="hybridMultilevel"/>
    <w:tmpl w:val="B942D3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661DAB"/>
    <w:multiLevelType w:val="hybridMultilevel"/>
    <w:tmpl w:val="8EFE29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B8D31C4"/>
    <w:multiLevelType w:val="multilevel"/>
    <w:tmpl w:val="BBB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434E8"/>
    <w:multiLevelType w:val="hybridMultilevel"/>
    <w:tmpl w:val="ACF6EA2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1846454">
    <w:abstractNumId w:val="5"/>
  </w:num>
  <w:num w:numId="2" w16cid:durableId="59403025">
    <w:abstractNumId w:val="0"/>
  </w:num>
  <w:num w:numId="3" w16cid:durableId="1638026815">
    <w:abstractNumId w:val="1"/>
  </w:num>
  <w:num w:numId="4" w16cid:durableId="1506018538">
    <w:abstractNumId w:val="4"/>
  </w:num>
  <w:num w:numId="5" w16cid:durableId="635719816">
    <w:abstractNumId w:val="6"/>
  </w:num>
  <w:num w:numId="6" w16cid:durableId="1775975661">
    <w:abstractNumId w:val="3"/>
  </w:num>
  <w:num w:numId="7" w16cid:durableId="1122457011">
    <w:abstractNumId w:val="8"/>
  </w:num>
  <w:num w:numId="8" w16cid:durableId="58943461">
    <w:abstractNumId w:val="2"/>
  </w:num>
  <w:num w:numId="9" w16cid:durableId="1978219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MyNmIzYmI3NzhlN2MwYzRhZjJiNmEzMWI2YjRhM2EifQ=="/>
  </w:docVars>
  <w:rsids>
    <w:rsidRoot w:val="1D06237C"/>
    <w:rsid w:val="000078B8"/>
    <w:rsid w:val="00021A47"/>
    <w:rsid w:val="00033B00"/>
    <w:rsid w:val="00035AFA"/>
    <w:rsid w:val="00050DD0"/>
    <w:rsid w:val="00087A83"/>
    <w:rsid w:val="000A15E2"/>
    <w:rsid w:val="000A477B"/>
    <w:rsid w:val="000B7624"/>
    <w:rsid w:val="000C7FD3"/>
    <w:rsid w:val="00145F04"/>
    <w:rsid w:val="0016204C"/>
    <w:rsid w:val="0017194D"/>
    <w:rsid w:val="001738B1"/>
    <w:rsid w:val="001864CD"/>
    <w:rsid w:val="00193477"/>
    <w:rsid w:val="0019746D"/>
    <w:rsid w:val="001A6880"/>
    <w:rsid w:val="001C0F58"/>
    <w:rsid w:val="001D355C"/>
    <w:rsid w:val="001D5249"/>
    <w:rsid w:val="00203A5E"/>
    <w:rsid w:val="00211176"/>
    <w:rsid w:val="00271AE9"/>
    <w:rsid w:val="0027203F"/>
    <w:rsid w:val="00274BDC"/>
    <w:rsid w:val="002A02CC"/>
    <w:rsid w:val="002A6755"/>
    <w:rsid w:val="002B2282"/>
    <w:rsid w:val="002C32D5"/>
    <w:rsid w:val="002D1F05"/>
    <w:rsid w:val="003150B6"/>
    <w:rsid w:val="003469B7"/>
    <w:rsid w:val="00355330"/>
    <w:rsid w:val="003666FA"/>
    <w:rsid w:val="003829A9"/>
    <w:rsid w:val="003A597D"/>
    <w:rsid w:val="003A754D"/>
    <w:rsid w:val="003E3436"/>
    <w:rsid w:val="004255CE"/>
    <w:rsid w:val="004264B5"/>
    <w:rsid w:val="004303F8"/>
    <w:rsid w:val="004447F5"/>
    <w:rsid w:val="00446196"/>
    <w:rsid w:val="00461F81"/>
    <w:rsid w:val="00465FA2"/>
    <w:rsid w:val="00486D04"/>
    <w:rsid w:val="00487CEA"/>
    <w:rsid w:val="00493144"/>
    <w:rsid w:val="004A50FB"/>
    <w:rsid w:val="004B4E5C"/>
    <w:rsid w:val="004F0F87"/>
    <w:rsid w:val="004F6A02"/>
    <w:rsid w:val="0053077D"/>
    <w:rsid w:val="005311C9"/>
    <w:rsid w:val="00553D99"/>
    <w:rsid w:val="00554556"/>
    <w:rsid w:val="00557EDC"/>
    <w:rsid w:val="005716C7"/>
    <w:rsid w:val="0058559D"/>
    <w:rsid w:val="005B4768"/>
    <w:rsid w:val="005C3A11"/>
    <w:rsid w:val="005C5CD3"/>
    <w:rsid w:val="005D4D53"/>
    <w:rsid w:val="00630FF6"/>
    <w:rsid w:val="006314A6"/>
    <w:rsid w:val="00644820"/>
    <w:rsid w:val="0065328B"/>
    <w:rsid w:val="00691350"/>
    <w:rsid w:val="006922FB"/>
    <w:rsid w:val="00694DFC"/>
    <w:rsid w:val="006B4C9F"/>
    <w:rsid w:val="006C6F8F"/>
    <w:rsid w:val="006F567F"/>
    <w:rsid w:val="00735052"/>
    <w:rsid w:val="007719C0"/>
    <w:rsid w:val="0077420C"/>
    <w:rsid w:val="007805F5"/>
    <w:rsid w:val="007A398B"/>
    <w:rsid w:val="007B1C07"/>
    <w:rsid w:val="007E4FF5"/>
    <w:rsid w:val="007F737B"/>
    <w:rsid w:val="00826ADC"/>
    <w:rsid w:val="0082702B"/>
    <w:rsid w:val="0085417A"/>
    <w:rsid w:val="0089146D"/>
    <w:rsid w:val="008A5F17"/>
    <w:rsid w:val="008D16DF"/>
    <w:rsid w:val="008D2306"/>
    <w:rsid w:val="00900171"/>
    <w:rsid w:val="00911736"/>
    <w:rsid w:val="00923016"/>
    <w:rsid w:val="0092591B"/>
    <w:rsid w:val="0093682A"/>
    <w:rsid w:val="00953432"/>
    <w:rsid w:val="00974AA0"/>
    <w:rsid w:val="009872F7"/>
    <w:rsid w:val="00987AF3"/>
    <w:rsid w:val="009C366C"/>
    <w:rsid w:val="009D50F1"/>
    <w:rsid w:val="009D6057"/>
    <w:rsid w:val="009E5347"/>
    <w:rsid w:val="009F0549"/>
    <w:rsid w:val="009F7C4F"/>
    <w:rsid w:val="00A2143F"/>
    <w:rsid w:val="00A24A7B"/>
    <w:rsid w:val="00A26FC6"/>
    <w:rsid w:val="00A4293C"/>
    <w:rsid w:val="00A452D8"/>
    <w:rsid w:val="00A54B49"/>
    <w:rsid w:val="00A702BF"/>
    <w:rsid w:val="00A866DF"/>
    <w:rsid w:val="00AA6979"/>
    <w:rsid w:val="00AA6BD0"/>
    <w:rsid w:val="00AB760C"/>
    <w:rsid w:val="00AD3779"/>
    <w:rsid w:val="00AD5C1D"/>
    <w:rsid w:val="00AE5B76"/>
    <w:rsid w:val="00AE7ABF"/>
    <w:rsid w:val="00B31A69"/>
    <w:rsid w:val="00B5717C"/>
    <w:rsid w:val="00B822E2"/>
    <w:rsid w:val="00B90488"/>
    <w:rsid w:val="00BD4664"/>
    <w:rsid w:val="00BE4D64"/>
    <w:rsid w:val="00BF0749"/>
    <w:rsid w:val="00C03643"/>
    <w:rsid w:val="00C21631"/>
    <w:rsid w:val="00C24C43"/>
    <w:rsid w:val="00C7203C"/>
    <w:rsid w:val="00C85E85"/>
    <w:rsid w:val="00CA0A70"/>
    <w:rsid w:val="00CB3077"/>
    <w:rsid w:val="00CD05C1"/>
    <w:rsid w:val="00CD3E9B"/>
    <w:rsid w:val="00D06232"/>
    <w:rsid w:val="00D50E46"/>
    <w:rsid w:val="00D60F96"/>
    <w:rsid w:val="00D76D6E"/>
    <w:rsid w:val="00D778C1"/>
    <w:rsid w:val="00D82682"/>
    <w:rsid w:val="00D8497B"/>
    <w:rsid w:val="00D95AE9"/>
    <w:rsid w:val="00DB4EC6"/>
    <w:rsid w:val="00DD2130"/>
    <w:rsid w:val="00DD7BC7"/>
    <w:rsid w:val="00DF2465"/>
    <w:rsid w:val="00E17ECD"/>
    <w:rsid w:val="00E81F7F"/>
    <w:rsid w:val="00E97742"/>
    <w:rsid w:val="00EA688C"/>
    <w:rsid w:val="00EC061E"/>
    <w:rsid w:val="00EF78A9"/>
    <w:rsid w:val="00F01EC6"/>
    <w:rsid w:val="00F4103D"/>
    <w:rsid w:val="00F740CB"/>
    <w:rsid w:val="00FA0030"/>
    <w:rsid w:val="00FC4253"/>
    <w:rsid w:val="00FE24B2"/>
    <w:rsid w:val="00FF5D10"/>
    <w:rsid w:val="00FF7F4E"/>
    <w:rsid w:val="010D3033"/>
    <w:rsid w:val="022F48F3"/>
    <w:rsid w:val="04784101"/>
    <w:rsid w:val="05A71DE6"/>
    <w:rsid w:val="072B7208"/>
    <w:rsid w:val="077F63DC"/>
    <w:rsid w:val="08234384"/>
    <w:rsid w:val="08DE76D3"/>
    <w:rsid w:val="0B76142C"/>
    <w:rsid w:val="0BC0332E"/>
    <w:rsid w:val="0CB16402"/>
    <w:rsid w:val="0EB126E9"/>
    <w:rsid w:val="10963D8A"/>
    <w:rsid w:val="10CA7A92"/>
    <w:rsid w:val="128718AF"/>
    <w:rsid w:val="12D469A6"/>
    <w:rsid w:val="15F630D7"/>
    <w:rsid w:val="16386A20"/>
    <w:rsid w:val="16EB1F53"/>
    <w:rsid w:val="18486B51"/>
    <w:rsid w:val="1D06237C"/>
    <w:rsid w:val="20054643"/>
    <w:rsid w:val="20474C5B"/>
    <w:rsid w:val="21CB7B54"/>
    <w:rsid w:val="24C525F3"/>
    <w:rsid w:val="25445C0D"/>
    <w:rsid w:val="25C805EC"/>
    <w:rsid w:val="261C26E6"/>
    <w:rsid w:val="27FF406E"/>
    <w:rsid w:val="2A726D79"/>
    <w:rsid w:val="2C062321"/>
    <w:rsid w:val="2C7C469D"/>
    <w:rsid w:val="2CDD2A92"/>
    <w:rsid w:val="2D3622E0"/>
    <w:rsid w:val="2F46524D"/>
    <w:rsid w:val="316145EB"/>
    <w:rsid w:val="31AE7A94"/>
    <w:rsid w:val="33EC3301"/>
    <w:rsid w:val="383B0663"/>
    <w:rsid w:val="396B41EC"/>
    <w:rsid w:val="3CBD666B"/>
    <w:rsid w:val="3D9372DA"/>
    <w:rsid w:val="3E4C7E7F"/>
    <w:rsid w:val="408353E4"/>
    <w:rsid w:val="40CF543F"/>
    <w:rsid w:val="416845DA"/>
    <w:rsid w:val="451707F1"/>
    <w:rsid w:val="45D57854"/>
    <w:rsid w:val="48E924A4"/>
    <w:rsid w:val="48F074A7"/>
    <w:rsid w:val="496D5571"/>
    <w:rsid w:val="49E656E9"/>
    <w:rsid w:val="4AF3760A"/>
    <w:rsid w:val="4BB70638"/>
    <w:rsid w:val="4C6F0F12"/>
    <w:rsid w:val="4C740AFB"/>
    <w:rsid w:val="4D703858"/>
    <w:rsid w:val="4DBF393C"/>
    <w:rsid w:val="4E1B3100"/>
    <w:rsid w:val="52153212"/>
    <w:rsid w:val="52E71802"/>
    <w:rsid w:val="5338150F"/>
    <w:rsid w:val="54AB4AB2"/>
    <w:rsid w:val="55607AC1"/>
    <w:rsid w:val="55E53FF3"/>
    <w:rsid w:val="5609338F"/>
    <w:rsid w:val="570D3802"/>
    <w:rsid w:val="5894667A"/>
    <w:rsid w:val="5BCC5F55"/>
    <w:rsid w:val="5EA92062"/>
    <w:rsid w:val="62144A93"/>
    <w:rsid w:val="64616F3B"/>
    <w:rsid w:val="6578278E"/>
    <w:rsid w:val="65852B63"/>
    <w:rsid w:val="67DF4D46"/>
    <w:rsid w:val="687C724F"/>
    <w:rsid w:val="6F60676D"/>
    <w:rsid w:val="6F6B7937"/>
    <w:rsid w:val="6FB16FC8"/>
    <w:rsid w:val="6FC50CC6"/>
    <w:rsid w:val="739814E0"/>
    <w:rsid w:val="73A40BF2"/>
    <w:rsid w:val="73C956F8"/>
    <w:rsid w:val="79515378"/>
    <w:rsid w:val="7AE4338E"/>
    <w:rsid w:val="7BA040FF"/>
    <w:rsid w:val="7D23702C"/>
    <w:rsid w:val="7D6A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4E474B"/>
  <w15:docId w15:val="{84247A86-68EE-4052-A28A-17ABFE9B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3469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3C9656A-25BC-40B1-B66F-099C0983D0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1547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木糖醇</dc:creator>
  <cp:lastModifiedBy>糖醇 木</cp:lastModifiedBy>
  <cp:revision>150</cp:revision>
  <cp:lastPrinted>2026-07-11T14:06:00Z</cp:lastPrinted>
  <dcterms:created xsi:type="dcterms:W3CDTF">2017-06-14T05:57:00Z</dcterms:created>
  <dcterms:modified xsi:type="dcterms:W3CDTF">2026-08-21T04:12:00Z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7FC52CB657C7410BA0C139E1456BF599_12</vt:lpwstr>
  </property>
  <property fmtid="{D5CDD505-2E9C-101B-9397-08002B2CF9AE}" pid="4" name="KSOTemplateDocerSaveRecord">
    <vt:lpwstr>eyJoZGlkIjoiYmQwODFlM2QyZjg2OWI1NWUwMjhhODRkYTFjNTU4MWUiLCJ1c2VySWQiOiIxNzUyMDQ5Nzk5In0=</vt:lpwstr>
  </property>
</Properties>
</file>